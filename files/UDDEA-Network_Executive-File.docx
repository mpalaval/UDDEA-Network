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232" w:type="dxa"/>
        <w:tblInd w:w="-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1"/>
        <w:gridCol w:w="526"/>
        <w:gridCol w:w="7495"/>
      </w:tblGrid>
      <w:tr w:rsidR="006F0318" w:rsidRPr="00917E83" w14:paraId="734003A6" w14:textId="77777777" w:rsidTr="003831DC">
        <w:trPr>
          <w:trHeight w:val="13705"/>
        </w:trPr>
        <w:tc>
          <w:tcPr>
            <w:tcW w:w="3211" w:type="dxa"/>
          </w:tcPr>
          <w:p w14:paraId="77CEBE6D" w14:textId="77777777" w:rsidR="006F0318" w:rsidRDefault="00DA1651" w:rsidP="007F7DF2">
            <w:r w:rsidRPr="00DA1651">
              <w:rPr>
                <w:noProof/>
              </w:rPr>
              <w:drawing>
                <wp:inline distT="0" distB="0" distL="0" distR="0" wp14:anchorId="1154942F" wp14:editId="39A54CC5">
                  <wp:extent cx="1745157" cy="8669263"/>
                  <wp:effectExtent l="0" t="0" r="7620" b="0"/>
                  <wp:docPr id="5" name="Picture 4" descr="A close up of a pink and blue striped backgroun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9DDE4C1-3168-E1A2-D8F6-574CC28B20C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A close up of a pink and blue striped background">
                            <a:extLst>
                              <a:ext uri="{FF2B5EF4-FFF2-40B4-BE49-F238E27FC236}">
                                <a16:creationId xmlns:a16="http://schemas.microsoft.com/office/drawing/2014/main" id="{39DDE4C1-3168-E1A2-D8F6-574CC28B20C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157" cy="8669263"/>
                          </a:xfrm>
                          <a:custGeom>
                            <a:avLst/>
                            <a:gdLst>
                              <a:gd name="connsiteX0" fmla="*/ 0 w 1745157"/>
                              <a:gd name="connsiteY0" fmla="*/ 0 h 8669263"/>
                              <a:gd name="connsiteX1" fmla="*/ 1745157 w 1745157"/>
                              <a:gd name="connsiteY1" fmla="*/ 0 h 8669263"/>
                              <a:gd name="connsiteX2" fmla="*/ 1745157 w 1745157"/>
                              <a:gd name="connsiteY2" fmla="*/ 8669263 h 8669263"/>
                              <a:gd name="connsiteX3" fmla="*/ 0 w 1745157"/>
                              <a:gd name="connsiteY3" fmla="*/ 8669263 h 86692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45157" h="8669263">
                                <a:moveTo>
                                  <a:pt x="0" y="0"/>
                                </a:moveTo>
                                <a:lnTo>
                                  <a:pt x="1745157" y="0"/>
                                </a:lnTo>
                                <a:lnTo>
                                  <a:pt x="1745157" y="8669263"/>
                                </a:lnTo>
                                <a:lnTo>
                                  <a:pt x="0" y="8669263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" w:type="dxa"/>
          </w:tcPr>
          <w:p w14:paraId="516C592D" w14:textId="77777777" w:rsidR="006F0318" w:rsidRDefault="006F0318" w:rsidP="006B046A">
            <w:pPr>
              <w:rPr>
                <w:sz w:val="32"/>
                <w:szCs w:val="32"/>
              </w:rPr>
            </w:pPr>
          </w:p>
        </w:tc>
        <w:tc>
          <w:tcPr>
            <w:tcW w:w="7495" w:type="dxa"/>
          </w:tcPr>
          <w:p w14:paraId="44A5FDAC" w14:textId="58B29595" w:rsidR="006F0318" w:rsidRPr="007F72AC" w:rsidRDefault="00917E83" w:rsidP="007F7DF2">
            <w:pPr>
              <w:pStyle w:val="Ttulo"/>
              <w:rPr>
                <w:lang w:val="es-ES"/>
              </w:rPr>
            </w:pPr>
            <w:r>
              <w:rPr>
                <w:lang w:val="es-ES"/>
              </w:rPr>
              <w:t xml:space="preserve">UDDEA - Network </w:t>
            </w:r>
          </w:p>
          <w:p w14:paraId="2F017FA9" w14:textId="778802E5" w:rsidR="006F0318" w:rsidRPr="007F72AC" w:rsidRDefault="007F72AC" w:rsidP="00691EFB">
            <w:pPr>
              <w:pStyle w:val="Subttulo"/>
              <w:rPr>
                <w:lang w:val="es-ES"/>
              </w:rPr>
            </w:pPr>
            <w:r w:rsidRPr="007F72AC">
              <w:rPr>
                <w:lang w:val="es-ES"/>
              </w:rPr>
              <w:t>Oct</w:t>
            </w:r>
            <w:r>
              <w:rPr>
                <w:lang w:val="es-ES"/>
              </w:rPr>
              <w:t>ubre</w:t>
            </w:r>
            <w:r w:rsidRPr="007F72AC">
              <w:rPr>
                <w:lang w:val="es-ES"/>
              </w:rPr>
              <w:t xml:space="preserve"> </w:t>
            </w:r>
            <w:r w:rsidR="006F0318" w:rsidRPr="007F72AC">
              <w:rPr>
                <w:lang w:val="es-ES"/>
              </w:rPr>
              <w:t>20</w:t>
            </w:r>
            <w:r w:rsidRPr="007F72AC">
              <w:rPr>
                <w:lang w:val="es-ES"/>
              </w:rPr>
              <w:t>26</w:t>
            </w:r>
          </w:p>
          <w:p w14:paraId="678B3781" w14:textId="77777777" w:rsidR="006F0318" w:rsidRDefault="006F0318" w:rsidP="006F0318">
            <w:pPr>
              <w:pStyle w:val="Spacing"/>
              <w:rPr>
                <w:lang w:val="es-ES"/>
              </w:rPr>
            </w:pPr>
          </w:p>
          <w:p w14:paraId="0FCE2937" w14:textId="61DF9529" w:rsidR="00FA373D" w:rsidRDefault="00C9044B" w:rsidP="006F0318">
            <w:pPr>
              <w:pStyle w:val="Spacing"/>
              <w:rPr>
                <w:lang w:val="es-ES"/>
              </w:rPr>
            </w:pPr>
            <w:r>
              <w:rPr>
                <w:lang w:val="es-ES"/>
              </w:rPr>
              <w:t>&lt;&lt; TU FUTURO ESTÁ AQUÍ &gt;&gt;</w:t>
            </w:r>
          </w:p>
          <w:p w14:paraId="34809A6F" w14:textId="77777777" w:rsidR="002B3423" w:rsidRDefault="002B3423" w:rsidP="006F0318">
            <w:pPr>
              <w:pStyle w:val="Spacing"/>
              <w:rPr>
                <w:lang w:val="es-ES"/>
              </w:rPr>
            </w:pPr>
          </w:p>
          <w:p w14:paraId="6629AF70" w14:textId="77777777" w:rsidR="002B3423" w:rsidRDefault="002B3423" w:rsidP="006F0318">
            <w:pPr>
              <w:pStyle w:val="Spacing"/>
              <w:rPr>
                <w:lang w:val="es-ES"/>
              </w:rPr>
            </w:pPr>
          </w:p>
          <w:p w14:paraId="7B4337CE" w14:textId="77777777" w:rsidR="00DD38C2" w:rsidRPr="007F72AC" w:rsidRDefault="00DD38C2" w:rsidP="00DD38C2">
            <w:pPr>
              <w:pStyle w:val="Ttulo1"/>
              <w:rPr>
                <w:lang w:val="es-ES"/>
              </w:rPr>
            </w:pPr>
            <w:r w:rsidRPr="007F72AC">
              <w:rPr>
                <w:lang w:val="es-ES"/>
              </w:rPr>
              <w:t>Preparado para</w:t>
            </w:r>
          </w:p>
          <w:p w14:paraId="5CC0D7A4" w14:textId="77777777" w:rsidR="00DD38C2" w:rsidRPr="007F72AC" w:rsidRDefault="00DD38C2" w:rsidP="00DD38C2">
            <w:pPr>
              <w:rPr>
                <w:lang w:val="es-ES"/>
              </w:rPr>
            </w:pPr>
          </w:p>
          <w:p w14:paraId="6D1D8784" w14:textId="77777777" w:rsidR="00DD38C2" w:rsidRPr="007F72AC" w:rsidRDefault="00DD38C2" w:rsidP="00DD38C2">
            <w:pPr>
              <w:pStyle w:val="Ttulo2"/>
              <w:rPr>
                <w:lang w:val="es-ES"/>
              </w:rPr>
            </w:pPr>
            <w:r w:rsidRPr="007F72AC">
              <w:rPr>
                <w:lang w:val="es-ES"/>
              </w:rPr>
              <w:t>UNIÓN DE DIRECTORES DEPORTIVOS</w:t>
            </w:r>
          </w:p>
          <w:p w14:paraId="20E4C419" w14:textId="77777777" w:rsidR="00DD38C2" w:rsidRPr="007F72AC" w:rsidRDefault="00DD38C2" w:rsidP="00DD38C2">
            <w:pPr>
              <w:pStyle w:val="Ttulo2"/>
              <w:rPr>
                <w:lang w:val="es-ES"/>
              </w:rPr>
            </w:pPr>
            <w:r>
              <w:rPr>
                <w:lang w:val="es-ES"/>
              </w:rPr>
              <w:t>Y ESPECIALISTAS ASOCIADOS</w:t>
            </w:r>
            <w:r w:rsidRPr="007F72AC">
              <w:rPr>
                <w:lang w:val="es-ES"/>
              </w:rPr>
              <w:t>.</w:t>
            </w:r>
          </w:p>
          <w:p w14:paraId="0343B15A" w14:textId="77777777" w:rsidR="00DD38C2" w:rsidRPr="007F72AC" w:rsidRDefault="00DD38C2" w:rsidP="00DD38C2">
            <w:pPr>
              <w:pStyle w:val="ContactInfo"/>
              <w:rPr>
                <w:color w:val="auto"/>
                <w:lang w:val="es-ES"/>
              </w:rPr>
            </w:pPr>
            <w:hyperlink r:id="rId11" w:anchor="que-es" w:history="1">
              <w:r w:rsidRPr="007F72AC">
                <w:rPr>
                  <w:rStyle w:val="Hipervnculo"/>
                  <w:color w:val="auto"/>
                  <w:lang w:val="es-ES"/>
                </w:rPr>
                <w:t>https://uddea.es/uddea/#que-es</w:t>
              </w:r>
            </w:hyperlink>
          </w:p>
          <w:p w14:paraId="56F77AFF" w14:textId="77777777" w:rsidR="00DD38C2" w:rsidRPr="007F72AC" w:rsidRDefault="00DD38C2" w:rsidP="00DD38C2">
            <w:pPr>
              <w:pStyle w:val="ContactInfo"/>
              <w:rPr>
                <w:lang w:val="es-ES"/>
              </w:rPr>
            </w:pPr>
          </w:p>
          <w:p w14:paraId="6F367668" w14:textId="77777777" w:rsidR="00DD38C2" w:rsidRPr="00A3111C" w:rsidRDefault="00DD38C2" w:rsidP="00DD38C2">
            <w:pPr>
              <w:pStyle w:val="ContactInfo"/>
            </w:pPr>
            <w:r w:rsidRPr="007F72AC">
              <w:rPr>
                <w:noProof/>
              </w:rPr>
              <w:drawing>
                <wp:inline distT="0" distB="0" distL="0" distR="0" wp14:anchorId="17696899" wp14:editId="41DE6FF4">
                  <wp:extent cx="2971800" cy="1738630"/>
                  <wp:effectExtent l="0" t="0" r="0" b="0"/>
                  <wp:docPr id="5704470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4470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3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AEB22" w14:textId="77777777" w:rsidR="006F0318" w:rsidRPr="007F72AC" w:rsidRDefault="006F0318" w:rsidP="006F0318">
            <w:pPr>
              <w:pStyle w:val="Spacing"/>
              <w:rPr>
                <w:lang w:val="es-ES"/>
              </w:rPr>
            </w:pPr>
          </w:p>
          <w:p w14:paraId="1478B25D" w14:textId="77777777" w:rsidR="00FA373D" w:rsidRPr="00794A18" w:rsidRDefault="00FA373D" w:rsidP="00FA373D">
            <w:pPr>
              <w:pStyle w:val="Ttulo1"/>
              <w:rPr>
                <w:lang w:val="es-ES"/>
              </w:rPr>
            </w:pPr>
            <w:r w:rsidRPr="00794A18">
              <w:rPr>
                <w:lang w:val="es-ES"/>
              </w:rPr>
              <w:t>Preparado por</w:t>
            </w:r>
          </w:p>
          <w:p w14:paraId="755F5DAB" w14:textId="77777777" w:rsidR="00FA373D" w:rsidRPr="00794A18" w:rsidRDefault="00FA373D" w:rsidP="00FA373D">
            <w:pPr>
              <w:rPr>
                <w:lang w:val="es-ES"/>
              </w:rPr>
            </w:pPr>
          </w:p>
          <w:p w14:paraId="669958B0" w14:textId="77777777" w:rsidR="00FA373D" w:rsidRPr="007F72AC" w:rsidRDefault="00FA373D" w:rsidP="00FA373D">
            <w:pPr>
              <w:pStyle w:val="Ttulo2"/>
              <w:rPr>
                <w:lang w:val="es-ES"/>
              </w:rPr>
            </w:pPr>
            <w:r w:rsidRPr="007F72AC">
              <w:rPr>
                <w:lang w:val="es-ES"/>
              </w:rPr>
              <w:t>mateo palacios</w:t>
            </w:r>
          </w:p>
          <w:p w14:paraId="23EC439D" w14:textId="77777777" w:rsidR="00FA373D" w:rsidRPr="00794A18" w:rsidRDefault="00FA373D" w:rsidP="00FA373D">
            <w:pPr>
              <w:pStyle w:val="Ttulo2"/>
              <w:rPr>
                <w:lang w:val="es-ES"/>
              </w:rPr>
            </w:pPr>
            <w:r w:rsidRPr="00794A18">
              <w:rPr>
                <w:lang w:val="es-ES"/>
              </w:rPr>
              <w:t>business &amp; tech – alfonso x el sabio college</w:t>
            </w:r>
          </w:p>
          <w:p w14:paraId="14ABBBA0" w14:textId="75CAECC7" w:rsidR="00BE5DDB" w:rsidRPr="007F72AC" w:rsidRDefault="00FA373D" w:rsidP="002B3423">
            <w:pPr>
              <w:pStyle w:val="ContactInfo"/>
              <w:rPr>
                <w:lang w:val="es-ES"/>
              </w:rPr>
            </w:pPr>
            <w:r>
              <w:rPr>
                <w:lang w:val="es-ES"/>
              </w:rPr>
              <w:t>mpalaval</w:t>
            </w:r>
            <w:r w:rsidRPr="007F72AC">
              <w:rPr>
                <w:lang w:val="es-ES"/>
              </w:rPr>
              <w:t>@</w:t>
            </w:r>
            <w:r>
              <w:rPr>
                <w:lang w:val="es-ES"/>
              </w:rPr>
              <w:t>myuax</w:t>
            </w:r>
            <w:r w:rsidRPr="007F72AC">
              <w:rPr>
                <w:lang w:val="es-ES"/>
              </w:rPr>
              <w:t>.</w:t>
            </w:r>
            <w:r>
              <w:rPr>
                <w:lang w:val="es-ES"/>
              </w:rPr>
              <w:t>com</w:t>
            </w:r>
          </w:p>
          <w:p w14:paraId="1B49A4B2" w14:textId="03606D76" w:rsidR="006F0318" w:rsidRPr="00177C9F" w:rsidRDefault="006F0318" w:rsidP="007F7DF2">
            <w:pPr>
              <w:pStyle w:val="BusinessName"/>
              <w:rPr>
                <w:lang w:val="es-ES"/>
              </w:rPr>
            </w:pPr>
          </w:p>
        </w:tc>
      </w:tr>
    </w:tbl>
    <w:p w14:paraId="79D8DFFA" w14:textId="77777777" w:rsidR="007F7DF2" w:rsidRPr="00177C9F" w:rsidRDefault="007F7DF2">
      <w:pPr>
        <w:spacing w:line="279" w:lineRule="auto"/>
        <w:rPr>
          <w:lang w:val="es-ES"/>
        </w:rPr>
      </w:pPr>
      <w:r w:rsidRPr="00177C9F">
        <w:rPr>
          <w:lang w:val="es-ES"/>
        </w:rPr>
        <w:br w:type="page"/>
      </w:r>
    </w:p>
    <w:tbl>
      <w:tblPr>
        <w:tblStyle w:val="Tablaconcuadrcula"/>
        <w:tblW w:w="100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720"/>
        <w:gridCol w:w="4680"/>
      </w:tblGrid>
      <w:tr w:rsidR="004F15C3" w:rsidRPr="00C31C89" w14:paraId="09BB9E29" w14:textId="77777777" w:rsidTr="004F15C3">
        <w:trPr>
          <w:trHeight w:val="2880"/>
        </w:trPr>
        <w:tc>
          <w:tcPr>
            <w:tcW w:w="4680" w:type="dxa"/>
          </w:tcPr>
          <w:p w14:paraId="10157096" w14:textId="77777777" w:rsidR="004F15C3" w:rsidRPr="53AEA3BC" w:rsidRDefault="00A3111C" w:rsidP="00E20CA6">
            <w:r w:rsidRPr="00A3111C">
              <w:rPr>
                <w:noProof/>
              </w:rPr>
              <w:lastRenderedPageBreak/>
              <w:drawing>
                <wp:inline distT="0" distB="0" distL="0" distR="0" wp14:anchorId="738726EB" wp14:editId="7E0589FB">
                  <wp:extent cx="2971800" cy="3979545"/>
                  <wp:effectExtent l="0" t="0" r="0" b="1905"/>
                  <wp:docPr id="18" name="Picture 17" descr="A red and white light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BD0240C-677E-3661-4321-0E002D484B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 descr="A red and white light">
                            <a:extLst>
                              <a:ext uri="{FF2B5EF4-FFF2-40B4-BE49-F238E27FC236}">
                                <a16:creationId xmlns:a16="http://schemas.microsoft.com/office/drawing/2014/main" id="{2BD0240C-677E-3661-4321-0E002D484B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39301" t="1309" r="12225" b="1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397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218CDA39" w14:textId="77777777" w:rsidR="004F15C3" w:rsidRDefault="004F15C3" w:rsidP="00E20CA6">
            <w:pPr>
              <w:pStyle w:val="LeadershipName"/>
            </w:pPr>
          </w:p>
        </w:tc>
        <w:tc>
          <w:tcPr>
            <w:tcW w:w="4680" w:type="dxa"/>
          </w:tcPr>
          <w:p w14:paraId="2535CB13" w14:textId="77777777" w:rsidR="00FA373D" w:rsidRPr="00F244AB" w:rsidRDefault="00FA373D" w:rsidP="00FA373D">
            <w:pPr>
              <w:pStyle w:val="Ttulo3"/>
              <w:rPr>
                <w:lang w:val="es-ES"/>
              </w:rPr>
            </w:pPr>
            <w:r w:rsidRPr="00F244AB">
              <w:rPr>
                <w:lang w:val="es-ES"/>
              </w:rPr>
              <w:t>descripción del proyecto</w:t>
            </w:r>
          </w:p>
          <w:p w14:paraId="1BBC556C" w14:textId="77777777" w:rsidR="00FA373D" w:rsidRPr="00F244AB" w:rsidRDefault="00FA373D" w:rsidP="00FA373D">
            <w:pPr>
              <w:rPr>
                <w:lang w:val="es-ES"/>
              </w:rPr>
            </w:pPr>
            <w:r w:rsidRPr="00F244AB">
              <w:rPr>
                <w:lang w:val="es-ES"/>
              </w:rPr>
              <w:t>Nuestro equipo</w:t>
            </w:r>
            <w:r>
              <w:rPr>
                <w:lang w:val="es-ES"/>
              </w:rPr>
              <w:t xml:space="preserve"> presentará</w:t>
            </w:r>
            <w:r w:rsidRPr="00F244AB">
              <w:rPr>
                <w:lang w:val="es-ES"/>
              </w:rPr>
              <w:t>:</w:t>
            </w:r>
          </w:p>
          <w:p w14:paraId="2325C895" w14:textId="77777777" w:rsidR="00FA373D" w:rsidRPr="00F244AB" w:rsidRDefault="00FA373D" w:rsidP="00FA373D">
            <w:pPr>
              <w:rPr>
                <w:lang w:val="es-ES"/>
              </w:rPr>
            </w:pPr>
          </w:p>
          <w:p w14:paraId="7B8CC661" w14:textId="77777777" w:rsidR="00FA373D" w:rsidRPr="00F244AB" w:rsidRDefault="00FA373D" w:rsidP="00FA373D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U</w:t>
            </w:r>
            <w:r w:rsidRPr="00F244AB">
              <w:rPr>
                <w:lang w:val="es-ES"/>
              </w:rPr>
              <w:t>na propuesta de v</w:t>
            </w:r>
            <w:r>
              <w:rPr>
                <w:lang w:val="es-ES"/>
              </w:rPr>
              <w:t>alor.</w:t>
            </w:r>
          </w:p>
          <w:p w14:paraId="62A377AA" w14:textId="77777777" w:rsidR="00FA373D" w:rsidRPr="00F244AB" w:rsidRDefault="00FA373D" w:rsidP="00FA373D">
            <w:pPr>
              <w:pStyle w:val="Prrafodelista"/>
              <w:rPr>
                <w:lang w:val="es-ES"/>
              </w:rPr>
            </w:pPr>
            <w:r w:rsidRPr="00F244AB">
              <w:rPr>
                <w:lang w:val="es-ES"/>
              </w:rPr>
              <w:t>Un diseño funcional de c</w:t>
            </w:r>
            <w:r>
              <w:rPr>
                <w:lang w:val="es-ES"/>
              </w:rPr>
              <w:t>ómo sería la aplicación final.</w:t>
            </w:r>
          </w:p>
          <w:p w14:paraId="34329B7C" w14:textId="77777777" w:rsidR="00FA373D" w:rsidRDefault="00FA373D" w:rsidP="00FA373D">
            <w:pPr>
              <w:pStyle w:val="Prrafodelista"/>
            </w:pPr>
            <w:r>
              <w:t>Prototipo de la Aplicación.</w:t>
            </w:r>
          </w:p>
          <w:p w14:paraId="1483BF03" w14:textId="77777777" w:rsidR="00FA373D" w:rsidRPr="00794A18" w:rsidRDefault="00FA373D" w:rsidP="00FA373D">
            <w:pPr>
              <w:pStyle w:val="Prrafodelista"/>
              <w:rPr>
                <w:lang w:val="es-ES"/>
              </w:rPr>
            </w:pPr>
            <w:r w:rsidRPr="00794A18">
              <w:rPr>
                <w:lang w:val="es-ES"/>
              </w:rPr>
              <w:t>Plan de Negocio y Plan de Marketing.</w:t>
            </w:r>
          </w:p>
          <w:p w14:paraId="1D439D33" w14:textId="77777777" w:rsidR="00FA373D" w:rsidRPr="00794A18" w:rsidRDefault="00FA373D" w:rsidP="00FA373D">
            <w:pPr>
              <w:rPr>
                <w:lang w:val="es-ES"/>
              </w:rPr>
            </w:pPr>
          </w:p>
          <w:p w14:paraId="45F26F77" w14:textId="77777777" w:rsidR="00FA373D" w:rsidRDefault="00FA373D" w:rsidP="00FA373D">
            <w:r>
              <w:t>No presentará:</w:t>
            </w:r>
          </w:p>
          <w:p w14:paraId="00AAFC14" w14:textId="77777777" w:rsidR="00FA373D" w:rsidRDefault="00FA373D" w:rsidP="00FA373D"/>
          <w:p w14:paraId="3A95488F" w14:textId="77777777" w:rsidR="00FA373D" w:rsidRDefault="00FA373D" w:rsidP="00FA373D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U</w:t>
            </w:r>
            <w:r w:rsidRPr="00F244AB">
              <w:rPr>
                <w:lang w:val="es-ES"/>
              </w:rPr>
              <w:t>na</w:t>
            </w:r>
            <w:r>
              <w:rPr>
                <w:lang w:val="es-ES"/>
              </w:rPr>
              <w:t xml:space="preserve"> puesta en producción de la app en su versión completa.</w:t>
            </w:r>
          </w:p>
          <w:p w14:paraId="0C0D5FC2" w14:textId="77777777" w:rsidR="00FA373D" w:rsidRPr="00F244AB" w:rsidRDefault="00FA373D" w:rsidP="00FA373D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Nada desorientado al sector futbolístico.</w:t>
            </w:r>
          </w:p>
          <w:p w14:paraId="750CDE5D" w14:textId="77777777" w:rsidR="004F15C3" w:rsidRPr="00FA373D" w:rsidRDefault="004F15C3" w:rsidP="00DD38C2">
            <w:pPr>
              <w:pStyle w:val="ContactInfo"/>
              <w:rPr>
                <w:lang w:val="es-ES"/>
              </w:rPr>
            </w:pPr>
          </w:p>
        </w:tc>
      </w:tr>
    </w:tbl>
    <w:p w14:paraId="7DAF2E7B" w14:textId="77777777" w:rsidR="007F7DF2" w:rsidRPr="00FA373D" w:rsidRDefault="007F7DF2">
      <w:pPr>
        <w:rPr>
          <w:lang w:val="es-ES"/>
        </w:rPr>
      </w:pPr>
    </w:p>
    <w:p w14:paraId="44972F9A" w14:textId="77777777" w:rsidR="007F7DF2" w:rsidRPr="00FA373D" w:rsidRDefault="007F7DF2">
      <w:pPr>
        <w:rPr>
          <w:lang w:val="es-ES"/>
        </w:rPr>
      </w:pPr>
    </w:p>
    <w:tbl>
      <w:tblPr>
        <w:tblStyle w:val="Tablaconcuadrcula"/>
        <w:tblW w:w="100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720"/>
        <w:gridCol w:w="4680"/>
      </w:tblGrid>
      <w:tr w:rsidR="00A3111C" w:rsidRPr="000B181C" w14:paraId="020AB4E1" w14:textId="77777777" w:rsidTr="00A3111C">
        <w:trPr>
          <w:trHeight w:val="6264"/>
        </w:trPr>
        <w:tc>
          <w:tcPr>
            <w:tcW w:w="4680" w:type="dxa"/>
          </w:tcPr>
          <w:p w14:paraId="7709F7CA" w14:textId="77777777" w:rsidR="00A3111C" w:rsidRPr="00A3111C" w:rsidRDefault="00A3111C" w:rsidP="00E20CA6">
            <w:r w:rsidRPr="00A3111C">
              <w:rPr>
                <w:noProof/>
              </w:rPr>
              <w:drawing>
                <wp:inline distT="0" distB="0" distL="0" distR="0" wp14:anchorId="70B08653" wp14:editId="3F16840A">
                  <wp:extent cx="2971800" cy="3979545"/>
                  <wp:effectExtent l="0" t="0" r="0" b="1905"/>
                  <wp:docPr id="1105174644" name="Picture 17" descr="A colorful background with a wav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BD0240C-677E-3661-4321-0E002D484B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174644" name="Picture 17" descr="A colorful background with a wave">
                            <a:extLst>
                              <a:ext uri="{FF2B5EF4-FFF2-40B4-BE49-F238E27FC236}">
                                <a16:creationId xmlns:a16="http://schemas.microsoft.com/office/drawing/2014/main" id="{2BD0240C-677E-3661-4321-0E002D484B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81" r="250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397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54740036" w14:textId="77777777" w:rsidR="00A3111C" w:rsidRDefault="00A3111C" w:rsidP="00E20CA6">
            <w:pPr>
              <w:pStyle w:val="LeadershipName"/>
            </w:pPr>
          </w:p>
        </w:tc>
        <w:tc>
          <w:tcPr>
            <w:tcW w:w="4680" w:type="dxa"/>
          </w:tcPr>
          <w:p w14:paraId="0A243C9B" w14:textId="77777777" w:rsidR="00A3111C" w:rsidRDefault="00A3111C" w:rsidP="007F7DF2">
            <w:pPr>
              <w:pStyle w:val="ContactInfo"/>
            </w:pPr>
          </w:p>
          <w:p w14:paraId="3C40FD6B" w14:textId="77777777" w:rsidR="00FA373D" w:rsidRDefault="00FA373D" w:rsidP="00FA373D">
            <w:pPr>
              <w:pStyle w:val="Ttulo3"/>
            </w:pPr>
            <w:r>
              <w:t>fechas de entrega</w:t>
            </w:r>
          </w:p>
          <w:p w14:paraId="2446D42E" w14:textId="77777777" w:rsidR="00FA373D" w:rsidRDefault="00FA373D" w:rsidP="00FA373D">
            <w:pPr>
              <w:pStyle w:val="Prrafodelista"/>
            </w:pPr>
            <w:r>
              <w:t>Kickoff --!&gt; 06/Oct</w:t>
            </w:r>
          </w:p>
          <w:p w14:paraId="4C46A82D" w14:textId="77777777" w:rsidR="00FA373D" w:rsidRDefault="00FA373D" w:rsidP="00FA373D">
            <w:pPr>
              <w:pStyle w:val="Prrafodelista"/>
            </w:pPr>
            <w:r>
              <w:t>Investigación + Ideación --!&gt; 07-28/Oct</w:t>
            </w:r>
          </w:p>
          <w:p w14:paraId="4DAE9A6B" w14:textId="77777777" w:rsidR="00FA373D" w:rsidRPr="009327C9" w:rsidRDefault="00FA373D" w:rsidP="00FA373D">
            <w:pPr>
              <w:pStyle w:val="Prrafodelista"/>
              <w:rPr>
                <w:lang w:val="es-ES"/>
              </w:rPr>
            </w:pPr>
            <w:r w:rsidRPr="009327C9">
              <w:rPr>
                <w:lang w:val="es-ES"/>
              </w:rPr>
              <w:t>Diseño + Desarrollo Prototipo 1 --!&gt; 29/Oct-1</w:t>
            </w:r>
            <w:r>
              <w:rPr>
                <w:lang w:val="es-ES"/>
              </w:rPr>
              <w:t>6</w:t>
            </w:r>
            <w:r w:rsidRPr="009327C9">
              <w:rPr>
                <w:lang w:val="es-ES"/>
              </w:rPr>
              <w:t>/N</w:t>
            </w:r>
            <w:r>
              <w:rPr>
                <w:lang w:val="es-ES"/>
              </w:rPr>
              <w:t>ov</w:t>
            </w:r>
          </w:p>
          <w:p w14:paraId="3E66CD11" w14:textId="77777777" w:rsidR="00FA373D" w:rsidRPr="009327C9" w:rsidRDefault="00FA373D" w:rsidP="00FA373D">
            <w:pPr>
              <w:pStyle w:val="Prrafodelista"/>
              <w:rPr>
                <w:b/>
                <w:bCs/>
                <w:lang w:val="es-ES"/>
              </w:rPr>
            </w:pPr>
            <w:r w:rsidRPr="009327C9">
              <w:rPr>
                <w:b/>
                <w:bCs/>
                <w:lang w:val="es-ES"/>
              </w:rPr>
              <w:t>Primera Entrega / Control Intermedio --!&gt; 17/Nov</w:t>
            </w:r>
          </w:p>
          <w:p w14:paraId="08D5E8FC" w14:textId="77777777" w:rsidR="00FA373D" w:rsidRDefault="00FA373D" w:rsidP="00FA373D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Desarrollo Prototipo 2 + Preparación Final --!&gt; 18/Nov-15/Dic</w:t>
            </w:r>
          </w:p>
          <w:p w14:paraId="1157BCEE" w14:textId="77777777" w:rsidR="00FA373D" w:rsidRPr="009327C9" w:rsidRDefault="00FA373D" w:rsidP="00FA373D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Selección de Mejores Respuestas --!&gt; 15/Dic</w:t>
            </w:r>
          </w:p>
          <w:p w14:paraId="6DF79E78" w14:textId="77777777" w:rsidR="00FA373D" w:rsidRPr="009327C9" w:rsidRDefault="00FA373D" w:rsidP="00FA373D">
            <w:pPr>
              <w:pStyle w:val="Prrafodelista"/>
              <w:numPr>
                <w:ilvl w:val="0"/>
                <w:numId w:val="0"/>
              </w:numPr>
              <w:ind w:left="360"/>
              <w:rPr>
                <w:lang w:val="es-ES"/>
              </w:rPr>
            </w:pPr>
          </w:p>
          <w:p w14:paraId="4F8761A5" w14:textId="77777777" w:rsidR="00FA373D" w:rsidRPr="009327C9" w:rsidRDefault="00FA373D" w:rsidP="00FA373D">
            <w:pPr>
              <w:pStyle w:val="Prrafodelista"/>
              <w:rPr>
                <w:lang w:val="es-ES"/>
              </w:rPr>
            </w:pPr>
            <w:r w:rsidRPr="009327C9">
              <w:rPr>
                <w:lang w:val="es-ES"/>
              </w:rPr>
              <w:t>Cierre U-Lab con U</w:t>
            </w:r>
            <w:r>
              <w:rPr>
                <w:lang w:val="es-ES"/>
              </w:rPr>
              <w:t>DDEA --!&gt; 18/Dic</w:t>
            </w:r>
          </w:p>
          <w:p w14:paraId="6CA14616" w14:textId="6BE3CB68" w:rsidR="007F72AC" w:rsidRDefault="007F72AC" w:rsidP="007F7DF2">
            <w:pPr>
              <w:pStyle w:val="ContactInfo"/>
            </w:pPr>
          </w:p>
        </w:tc>
      </w:tr>
    </w:tbl>
    <w:p w14:paraId="6FC9CB04" w14:textId="77777777" w:rsidR="007F7DF2" w:rsidRDefault="007F7DF2">
      <w:pPr>
        <w:spacing w:line="279" w:lineRule="auto"/>
      </w:pPr>
      <w:r>
        <w:br w:type="page"/>
      </w:r>
    </w:p>
    <w:p w14:paraId="2B7E49E6" w14:textId="14CCB93C" w:rsidR="430575C2" w:rsidRPr="00F244AB" w:rsidRDefault="007F72AC" w:rsidP="007F7DF2">
      <w:pPr>
        <w:pStyle w:val="Ttulo3"/>
        <w:rPr>
          <w:lang w:val="es-ES"/>
        </w:rPr>
      </w:pPr>
      <w:r w:rsidRPr="00F244AB">
        <w:rPr>
          <w:lang w:val="es-ES"/>
        </w:rPr>
        <w:lastRenderedPageBreak/>
        <w:t>RESUMEN EJECUTIVO</w:t>
      </w:r>
    </w:p>
    <w:p w14:paraId="26E5C743" w14:textId="4AA22AFB" w:rsidR="003C13BC" w:rsidRDefault="007F72AC" w:rsidP="00F244AB">
      <w:pPr>
        <w:jc w:val="both"/>
        <w:rPr>
          <w:lang w:val="es-ES"/>
        </w:rPr>
      </w:pPr>
      <w:r w:rsidRPr="00F244AB">
        <w:rPr>
          <w:lang w:val="es-ES"/>
        </w:rPr>
        <w:t>El proyecto nace de la necesidad de conectar a los diferentes</w:t>
      </w:r>
      <w:r w:rsidR="00F244AB" w:rsidRPr="00F244AB">
        <w:rPr>
          <w:lang w:val="es-ES"/>
        </w:rPr>
        <w:t xml:space="preserve"> pr</w:t>
      </w:r>
      <w:r w:rsidR="00F244AB">
        <w:rPr>
          <w:lang w:val="es-ES"/>
        </w:rPr>
        <w:t>ofesionales en el sector del fútbol, que están dispersos en múltiples plataformas. La falta de una red basada en confianza y validación requiere de una comunidad digital intuitiva que fomente la formación y los derechos de los profesionales, así como su agilidad laboral y reconocimiento en el sector</w:t>
      </w:r>
      <w:r w:rsidR="430575C2" w:rsidRPr="00F244AB">
        <w:rPr>
          <w:lang w:val="es-ES"/>
        </w:rPr>
        <w:t>.</w:t>
      </w:r>
    </w:p>
    <w:p w14:paraId="7FC7E53F" w14:textId="77777777" w:rsidR="00F244AB" w:rsidRDefault="00F244AB" w:rsidP="00F244AB">
      <w:pPr>
        <w:jc w:val="both"/>
        <w:rPr>
          <w:lang w:val="es-ES"/>
        </w:rPr>
      </w:pPr>
      <w:r>
        <w:rPr>
          <w:lang w:val="es-ES"/>
        </w:rPr>
        <w:t>Nuestro equipo trabajará por y para hacer realidad esta comunidad mediante el desarrollo de una plataforma intuitiva, útil, escalable, explícita y monetizable. La unión de los alumnos de Gestión Deportiva junto con Ingeniería Informática y ADE permitirá hacerlo posible.</w:t>
      </w:r>
    </w:p>
    <w:p w14:paraId="581A0C7C" w14:textId="26B992C7" w:rsidR="000F25DA" w:rsidRPr="00F244AB" w:rsidRDefault="00F244AB" w:rsidP="00F244AB">
      <w:pPr>
        <w:jc w:val="both"/>
        <w:rPr>
          <w:lang w:val="es-ES"/>
        </w:rPr>
      </w:pPr>
      <w:r>
        <w:rPr>
          <w:lang w:val="es-ES"/>
        </w:rPr>
        <w:t xml:space="preserve">Este es el resumen ejecutivo de la versión </w:t>
      </w:r>
      <w:r w:rsidR="00E1712A">
        <w:rPr>
          <w:lang w:val="es-ES"/>
        </w:rPr>
        <w:t>0.1</w:t>
      </w:r>
      <w:r>
        <w:rPr>
          <w:lang w:val="es-ES"/>
        </w:rPr>
        <w:t>.</w:t>
      </w:r>
    </w:p>
    <w:p w14:paraId="7A5DE542" w14:textId="77777777" w:rsidR="000F25DA" w:rsidRPr="00F244AB" w:rsidRDefault="000F25DA" w:rsidP="000F25DA">
      <w:pPr>
        <w:rPr>
          <w:lang w:val="es-ES"/>
        </w:rPr>
      </w:pPr>
    </w:p>
    <w:tbl>
      <w:tblPr>
        <w:tblStyle w:val="Tablaconcuadrcula"/>
        <w:tblW w:w="0" w:type="auto"/>
        <w:tblInd w:w="-1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11165"/>
      </w:tblGrid>
      <w:tr w:rsidR="003C13BC" w14:paraId="177109C5" w14:textId="77777777" w:rsidTr="007F7DF2">
        <w:trPr>
          <w:trHeight w:val="5558"/>
        </w:trPr>
        <w:tc>
          <w:tcPr>
            <w:tcW w:w="11155" w:type="dxa"/>
          </w:tcPr>
          <w:p w14:paraId="7F310A9C" w14:textId="77777777" w:rsidR="003C13BC" w:rsidRDefault="003C13BC" w:rsidP="0023550B">
            <w:r w:rsidRPr="0023550B">
              <w:rPr>
                <w:noProof/>
              </w:rPr>
              <w:drawing>
                <wp:inline distT="0" distB="0" distL="0" distR="0" wp14:anchorId="36C47C4B" wp14:editId="5DD45171">
                  <wp:extent cx="7064046" cy="3525716"/>
                  <wp:effectExtent l="0" t="0" r="3810" b="0"/>
                  <wp:docPr id="29" name="Picture 28" descr="A blurry image of a red and blue colo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3FECE9C-480D-B2ED-5150-09013ADCFC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 descr="A blurry image of a red and blue color">
                            <a:extLst>
                              <a:ext uri="{FF2B5EF4-FFF2-40B4-BE49-F238E27FC236}">
                                <a16:creationId xmlns:a16="http://schemas.microsoft.com/office/drawing/2014/main" id="{A3FECE9C-480D-B2ED-5150-09013ADCFC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92" t="16830" r="10807" b="18400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064046" cy="3525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09139" w14:textId="77777777" w:rsidR="64D00331" w:rsidRDefault="64D00331" w:rsidP="64D00331"/>
    <w:p w14:paraId="53201C8F" w14:textId="77777777" w:rsidR="003C13BC" w:rsidRDefault="003C13BC" w:rsidP="64D00331"/>
    <w:tbl>
      <w:tblPr>
        <w:tblStyle w:val="Tablaconcuadrcula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720"/>
        <w:gridCol w:w="4680"/>
      </w:tblGrid>
      <w:tr w:rsidR="003C13BC" w:rsidRPr="00F244AB" w14:paraId="6AD24ECE" w14:textId="77777777" w:rsidTr="003C13BC">
        <w:tc>
          <w:tcPr>
            <w:tcW w:w="4680" w:type="dxa"/>
          </w:tcPr>
          <w:p w14:paraId="718825B8" w14:textId="2CD974B2" w:rsidR="00F244AB" w:rsidRPr="00F244AB" w:rsidRDefault="00F244AB" w:rsidP="00F244AB">
            <w:pPr>
              <w:pStyle w:val="Ttulo3"/>
            </w:pPr>
            <w:r>
              <w:t xml:space="preserve">OBJETIVO </w:t>
            </w:r>
            <w:r>
              <w:br/>
              <w:t>del equipo</w:t>
            </w:r>
          </w:p>
          <w:p w14:paraId="6CD97DB9" w14:textId="77777777" w:rsidR="003C13BC" w:rsidRDefault="003C13BC" w:rsidP="003C13BC">
            <w:pPr>
              <w:pStyle w:val="Ttulo3"/>
            </w:pPr>
          </w:p>
        </w:tc>
        <w:tc>
          <w:tcPr>
            <w:tcW w:w="720" w:type="dxa"/>
          </w:tcPr>
          <w:p w14:paraId="6EB90123" w14:textId="77777777" w:rsidR="003C13BC" w:rsidRDefault="003C13BC" w:rsidP="003C13BC">
            <w:pPr>
              <w:pStyle w:val="Ttulo3"/>
            </w:pPr>
          </w:p>
        </w:tc>
        <w:tc>
          <w:tcPr>
            <w:tcW w:w="4680" w:type="dxa"/>
          </w:tcPr>
          <w:p w14:paraId="6715A308" w14:textId="4A2CAFE4" w:rsidR="003C13BC" w:rsidRDefault="00F244AB" w:rsidP="003C13BC">
            <w:pPr>
              <w:rPr>
                <w:lang w:val="es-ES"/>
              </w:rPr>
            </w:pPr>
            <w:r w:rsidRPr="00F244AB">
              <w:rPr>
                <w:lang w:val="es-ES"/>
              </w:rPr>
              <w:t xml:space="preserve">Apuntamos a ser diferenciales </w:t>
            </w:r>
            <w:r>
              <w:rPr>
                <w:lang w:val="es-ES"/>
              </w:rPr>
              <w:t>dentro</w:t>
            </w:r>
            <w:r w:rsidRPr="00F244AB">
              <w:rPr>
                <w:lang w:val="es-ES"/>
              </w:rPr>
              <w:t xml:space="preserve"> </w:t>
            </w:r>
            <w:r>
              <w:rPr>
                <w:lang w:val="es-ES"/>
              </w:rPr>
              <w:t>d</w:t>
            </w:r>
            <w:r w:rsidRPr="00F244AB">
              <w:rPr>
                <w:lang w:val="es-ES"/>
              </w:rPr>
              <w:t>el sector</w:t>
            </w:r>
            <w:r w:rsidR="003C13BC" w:rsidRPr="00F244AB">
              <w:rPr>
                <w:lang w:val="es-ES"/>
              </w:rPr>
              <w:t>.</w:t>
            </w:r>
            <w:r w:rsidRPr="00F244AB">
              <w:rPr>
                <w:lang w:val="es-ES"/>
              </w:rPr>
              <w:t xml:space="preserve"> </w:t>
            </w:r>
            <w:r>
              <w:rPr>
                <w:lang w:val="es-ES"/>
              </w:rPr>
              <w:t>Este grupo de trabajo pretende:</w:t>
            </w:r>
          </w:p>
          <w:p w14:paraId="3223DA79" w14:textId="77777777" w:rsidR="00F244AB" w:rsidRDefault="00F244AB" w:rsidP="00F244AB">
            <w:pPr>
              <w:pStyle w:val="Prrafodelista"/>
              <w:numPr>
                <w:ilvl w:val="0"/>
                <w:numId w:val="12"/>
              </w:numPr>
              <w:rPr>
                <w:lang w:val="es-ES"/>
              </w:rPr>
            </w:pPr>
            <w:r>
              <w:rPr>
                <w:lang w:val="es-ES"/>
              </w:rPr>
              <w:t>Investigar.</w:t>
            </w:r>
          </w:p>
          <w:p w14:paraId="6B9D8B86" w14:textId="4A514BED" w:rsidR="00F244AB" w:rsidRDefault="00AA4F8B" w:rsidP="00F244AB">
            <w:pPr>
              <w:pStyle w:val="Prrafodelista"/>
              <w:numPr>
                <w:ilvl w:val="0"/>
                <w:numId w:val="12"/>
              </w:numPr>
              <w:rPr>
                <w:lang w:val="es-ES"/>
              </w:rPr>
            </w:pPr>
            <w:r w:rsidRPr="009327C9">
              <w:rPr>
                <w:lang w:val="es-ES"/>
              </w:rPr>
              <w:t>Crear más valor que p</w:t>
            </w:r>
            <w:r>
              <w:rPr>
                <w:lang w:val="es-ES"/>
              </w:rPr>
              <w:t>lataformas generalistas (LinkedIn, …).</w:t>
            </w:r>
          </w:p>
          <w:p w14:paraId="6A39FD83" w14:textId="77777777" w:rsidR="00F244AB" w:rsidRDefault="00F244AB" w:rsidP="00F244AB">
            <w:pPr>
              <w:pStyle w:val="Prrafodelista"/>
              <w:numPr>
                <w:ilvl w:val="0"/>
                <w:numId w:val="12"/>
              </w:numPr>
              <w:rPr>
                <w:lang w:val="es-ES"/>
              </w:rPr>
            </w:pPr>
            <w:r>
              <w:rPr>
                <w:lang w:val="es-ES"/>
              </w:rPr>
              <w:t>Desarrollar.</w:t>
            </w:r>
          </w:p>
          <w:p w14:paraId="077A9960" w14:textId="54B9534A" w:rsidR="00F244AB" w:rsidRDefault="00AA4F8B" w:rsidP="00F244AB">
            <w:pPr>
              <w:pStyle w:val="Prrafodelista"/>
              <w:numPr>
                <w:ilvl w:val="0"/>
                <w:numId w:val="12"/>
              </w:numPr>
              <w:rPr>
                <w:lang w:val="es-ES"/>
              </w:rPr>
            </w:pPr>
            <w:r w:rsidRPr="009327C9">
              <w:rPr>
                <w:lang w:val="es-ES"/>
              </w:rPr>
              <w:t xml:space="preserve">Impulsar </w:t>
            </w:r>
            <w:r w:rsidRPr="009327C9">
              <w:rPr>
                <w:i/>
                <w:iCs/>
                <w:lang w:val="es-ES"/>
              </w:rPr>
              <w:t>networking</w:t>
            </w:r>
            <w:r w:rsidRPr="009327C9">
              <w:rPr>
                <w:lang w:val="es-ES"/>
              </w:rPr>
              <w:t>, formación y empleabilidad.</w:t>
            </w:r>
          </w:p>
          <w:p w14:paraId="4A6DA150" w14:textId="22B5D9A9" w:rsidR="00F244AB" w:rsidRPr="00F244AB" w:rsidRDefault="00F244AB" w:rsidP="00F244AB">
            <w:pPr>
              <w:pStyle w:val="Prrafodelista"/>
              <w:numPr>
                <w:ilvl w:val="0"/>
                <w:numId w:val="12"/>
              </w:numPr>
              <w:rPr>
                <w:lang w:val="es-ES"/>
              </w:rPr>
            </w:pPr>
            <w:r>
              <w:rPr>
                <w:lang w:val="es-ES"/>
              </w:rPr>
              <w:t>Presentar.</w:t>
            </w:r>
          </w:p>
        </w:tc>
      </w:tr>
    </w:tbl>
    <w:p w14:paraId="21261F63" w14:textId="77777777" w:rsidR="000F25DA" w:rsidRPr="00F244AB" w:rsidRDefault="000F25DA">
      <w:pPr>
        <w:spacing w:line="279" w:lineRule="auto"/>
        <w:rPr>
          <w:lang w:val="es-ES"/>
        </w:rPr>
      </w:pPr>
      <w:r w:rsidRPr="00F244AB">
        <w:rPr>
          <w:lang w:val="es-ES"/>
        </w:rPr>
        <w:br w:type="page"/>
      </w:r>
    </w:p>
    <w:tbl>
      <w:tblPr>
        <w:tblStyle w:val="Tablaconcuadrcula"/>
        <w:tblW w:w="11160" w:type="dxa"/>
        <w:tblInd w:w="-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6"/>
        <w:gridCol w:w="754"/>
        <w:gridCol w:w="7670"/>
      </w:tblGrid>
      <w:tr w:rsidR="000F25DA" w:rsidRPr="00C31C89" w14:paraId="2D6A98AD" w14:textId="77777777" w:rsidTr="00F244AB">
        <w:trPr>
          <w:trHeight w:val="13667"/>
        </w:trPr>
        <w:tc>
          <w:tcPr>
            <w:tcW w:w="2736" w:type="dxa"/>
          </w:tcPr>
          <w:p w14:paraId="4E8ED7D4" w14:textId="77777777" w:rsidR="000F25DA" w:rsidRPr="53AEA3BC" w:rsidRDefault="00DA1651" w:rsidP="00E20CA6">
            <w:r>
              <w:rPr>
                <w:noProof/>
              </w:rPr>
              <w:lastRenderedPageBreak/>
              <w:drawing>
                <wp:inline distT="0" distB="0" distL="0" distR="0" wp14:anchorId="3FB18620" wp14:editId="662A5918">
                  <wp:extent cx="1743710" cy="8669020"/>
                  <wp:effectExtent l="0" t="0" r="8890" b="0"/>
                  <wp:docPr id="648221326" name="Picture 5" descr="A blurry pink and blu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221326" name="Picture 5" descr="A blurry pink and blu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710" cy="8669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" w:type="dxa"/>
            <w:tcBorders>
              <w:bottom w:val="nil"/>
            </w:tcBorders>
          </w:tcPr>
          <w:p w14:paraId="58FAC910" w14:textId="77777777" w:rsidR="000F25DA" w:rsidRDefault="000F25DA" w:rsidP="00E20CA6">
            <w:pPr>
              <w:pStyle w:val="LeadershipName"/>
            </w:pPr>
          </w:p>
        </w:tc>
        <w:tc>
          <w:tcPr>
            <w:tcW w:w="7670" w:type="dxa"/>
            <w:tcBorders>
              <w:bottom w:val="nil"/>
            </w:tcBorders>
          </w:tcPr>
          <w:p w14:paraId="444DFF1C" w14:textId="50C0FEFE" w:rsidR="000F25DA" w:rsidRDefault="009327C9" w:rsidP="004874CD">
            <w:pPr>
              <w:pStyle w:val="Ttulo3"/>
            </w:pPr>
            <w:r>
              <w:t>resultados esperados e impacto</w:t>
            </w:r>
          </w:p>
          <w:p w14:paraId="7F40B8E6" w14:textId="272E2AA1" w:rsidR="000F25DA" w:rsidRDefault="009327C9" w:rsidP="004874CD">
            <w:pPr>
              <w:pStyle w:val="Prrafodelista"/>
            </w:pPr>
            <w:r>
              <w:t xml:space="preserve">Ecosistema </w:t>
            </w:r>
            <w:r w:rsidR="0014291B">
              <w:t>unificado</w:t>
            </w:r>
          </w:p>
          <w:p w14:paraId="710246B0" w14:textId="0738A8C3" w:rsidR="000F25DA" w:rsidRPr="009327C9" w:rsidRDefault="009327C9" w:rsidP="004874CD">
            <w:pPr>
              <w:pStyle w:val="Prrafodelista"/>
              <w:rPr>
                <w:lang w:val="es-ES"/>
              </w:rPr>
            </w:pPr>
            <w:r w:rsidRPr="009327C9">
              <w:rPr>
                <w:lang w:val="es-ES"/>
              </w:rPr>
              <w:t>Desarrollo de la empleabilidad e</w:t>
            </w:r>
            <w:r>
              <w:rPr>
                <w:lang w:val="es-ES"/>
              </w:rPr>
              <w:t>n el sector</w:t>
            </w:r>
          </w:p>
          <w:p w14:paraId="7F5EC6F1" w14:textId="686A7DC6" w:rsidR="000F25DA" w:rsidRPr="0014291B" w:rsidRDefault="0014291B" w:rsidP="004874CD">
            <w:pPr>
              <w:pStyle w:val="Prrafodelista"/>
              <w:rPr>
                <w:lang w:val="es-ES"/>
              </w:rPr>
            </w:pPr>
            <w:r w:rsidRPr="0014291B">
              <w:rPr>
                <w:lang w:val="es-ES"/>
              </w:rPr>
              <w:t>Exposición temprana a</w:t>
            </w:r>
            <w:r>
              <w:rPr>
                <w:lang w:val="es-ES"/>
              </w:rPr>
              <w:t>l sector</w:t>
            </w:r>
          </w:p>
          <w:p w14:paraId="7203193D" w14:textId="038CEFDA" w:rsidR="000F25DA" w:rsidRDefault="0014291B" w:rsidP="004874CD">
            <w:pPr>
              <w:pStyle w:val="Prrafodelista"/>
              <w:rPr>
                <w:lang w:val="es-ES"/>
              </w:rPr>
            </w:pPr>
            <w:r w:rsidRPr="0014291B">
              <w:rPr>
                <w:lang w:val="es-ES"/>
              </w:rPr>
              <w:t>Reducción de barreras de c</w:t>
            </w:r>
            <w:r>
              <w:rPr>
                <w:lang w:val="es-ES"/>
              </w:rPr>
              <w:t>ontactos</w:t>
            </w:r>
          </w:p>
          <w:p w14:paraId="5EB8D942" w14:textId="3B8DA87A" w:rsidR="0014291B" w:rsidRPr="0014291B" w:rsidRDefault="0014291B" w:rsidP="004874CD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Integración internacional del fútbol local, regional y nacional hispano</w:t>
            </w:r>
          </w:p>
          <w:p w14:paraId="119567C7" w14:textId="77777777" w:rsidR="00AA4F8B" w:rsidRDefault="00AA4F8B" w:rsidP="00AA4F8B">
            <w:pPr>
              <w:pStyle w:val="Spacing"/>
              <w:rPr>
                <w:lang w:val="es-ES"/>
              </w:rPr>
            </w:pPr>
          </w:p>
          <w:p w14:paraId="637AC69A" w14:textId="77777777" w:rsidR="00AA4F8B" w:rsidRPr="004E70E9" w:rsidRDefault="00AA4F8B" w:rsidP="00AA4F8B">
            <w:pPr>
              <w:pStyle w:val="Ttulo3"/>
              <w:rPr>
                <w:lang w:val="es-ES"/>
              </w:rPr>
            </w:pPr>
            <w:r w:rsidRPr="004E70E9">
              <w:rPr>
                <w:lang w:val="es-ES"/>
              </w:rPr>
              <w:t>lluvia de ideas</w:t>
            </w:r>
          </w:p>
          <w:p w14:paraId="7821DCE8" w14:textId="77777777" w:rsidR="00AA4F8B" w:rsidRPr="004E70E9" w:rsidRDefault="00AA4F8B" w:rsidP="00AA4F8B">
            <w:pPr>
              <w:rPr>
                <w:lang w:val="es-ES"/>
              </w:rPr>
            </w:pPr>
            <w:r w:rsidRPr="004E70E9">
              <w:rPr>
                <w:lang w:val="es-ES"/>
              </w:rPr>
              <w:t>Aquí se irán añadiendo las diferentes ideas que tengamos:</w:t>
            </w:r>
          </w:p>
          <w:p w14:paraId="46249DC0" w14:textId="77777777" w:rsidR="00AA4F8B" w:rsidRPr="004E70E9" w:rsidRDefault="00AA4F8B" w:rsidP="00AA4F8B">
            <w:pPr>
              <w:pStyle w:val="Prrafodelista"/>
              <w:rPr>
                <w:lang w:val="es-ES"/>
              </w:rPr>
            </w:pPr>
            <w:r w:rsidRPr="004E70E9">
              <w:rPr>
                <w:lang w:val="es-ES"/>
              </w:rPr>
              <w:t>Base de datos y al</w:t>
            </w:r>
            <w:r>
              <w:rPr>
                <w:lang w:val="es-ES"/>
              </w:rPr>
              <w:t>goritmo técnico de BeSoccer (mediante APIs).</w:t>
            </w:r>
          </w:p>
          <w:p w14:paraId="05C4B721" w14:textId="77777777" w:rsidR="00AA4F8B" w:rsidRDefault="00AA4F8B" w:rsidP="00AA4F8B">
            <w:pPr>
              <w:pStyle w:val="Prrafodelista"/>
              <w:rPr>
                <w:lang w:val="es-ES"/>
              </w:rPr>
            </w:pPr>
            <w:r w:rsidRPr="00C52065">
              <w:rPr>
                <w:lang w:val="es-ES"/>
              </w:rPr>
              <w:t>Gestión de perfiles y a</w:t>
            </w:r>
            <w:r>
              <w:rPr>
                <w:lang w:val="es-ES"/>
              </w:rPr>
              <w:t>lgoritmo social de LinkedIn.</w:t>
            </w:r>
          </w:p>
          <w:p w14:paraId="66B22170" w14:textId="77777777" w:rsidR="00AA4F8B" w:rsidRPr="00C52065" w:rsidRDefault="00AA4F8B" w:rsidP="00AA4F8B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Monetización y estrategia de negocio de WellHub (Posible algoritmo de prácticas?)</w:t>
            </w:r>
          </w:p>
          <w:p w14:paraId="5AB9A538" w14:textId="77777777" w:rsidR="00AA4F8B" w:rsidRPr="006F3938" w:rsidRDefault="00AA4F8B" w:rsidP="00AA4F8B">
            <w:pPr>
              <w:pStyle w:val="Prrafodelista"/>
              <w:rPr>
                <w:lang w:val="es-ES"/>
              </w:rPr>
            </w:pPr>
            <w:r w:rsidRPr="006F3938">
              <w:rPr>
                <w:lang w:val="es-ES"/>
              </w:rPr>
              <w:t>Conexión con las Federaciones Au</w:t>
            </w:r>
            <w:r>
              <w:rPr>
                <w:lang w:val="es-ES"/>
              </w:rPr>
              <w:t>tonómicas de fútbol.</w:t>
            </w:r>
          </w:p>
          <w:p w14:paraId="1F0445E3" w14:textId="77777777" w:rsidR="00AA4F8B" w:rsidRDefault="00AA4F8B" w:rsidP="00AA4F8B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Seguridad de la página, hacer un feed principal donde el usuario inicie sesión o se registre.</w:t>
            </w:r>
          </w:p>
          <w:p w14:paraId="01F9E890" w14:textId="77777777" w:rsidR="00AA4F8B" w:rsidRDefault="00AA4F8B" w:rsidP="00AA4F8B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Acceso a publicidad nutricional o deportiva.</w:t>
            </w:r>
          </w:p>
          <w:p w14:paraId="6B5BA0A5" w14:textId="77777777" w:rsidR="00AA4F8B" w:rsidRDefault="00AA4F8B" w:rsidP="00AA4F8B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Conexión con clinics de futbolistas.</w:t>
            </w:r>
          </w:p>
          <w:p w14:paraId="352ECCF6" w14:textId="77777777" w:rsidR="00AA4F8B" w:rsidRDefault="00AA4F8B" w:rsidP="00AA4F8B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Mentoring y asesoramiento dirigido.</w:t>
            </w:r>
          </w:p>
          <w:p w14:paraId="5F79BCE0" w14:textId="77777777" w:rsidR="00AA4F8B" w:rsidRDefault="00AA4F8B" w:rsidP="00AA4F8B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Portal de empleo.</w:t>
            </w:r>
          </w:p>
          <w:p w14:paraId="5C4FD077" w14:textId="77777777" w:rsidR="00AA4F8B" w:rsidRDefault="00AA4F8B" w:rsidP="00AA4F8B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Revistas de investigación y proyectos universitarios, fomentar la colaboración entre clubes y universidades.</w:t>
            </w:r>
          </w:p>
          <w:p w14:paraId="7CFD3F11" w14:textId="77777777" w:rsidR="00AA4F8B" w:rsidRPr="009D5925" w:rsidRDefault="00AA4F8B" w:rsidP="00AA4F8B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>Reforzar la idea de revalorización de perfiles, es lo principal de la tesis de UDDEA.</w:t>
            </w:r>
          </w:p>
          <w:p w14:paraId="7BEC2594" w14:textId="77777777" w:rsidR="00AA4F8B" w:rsidRPr="0014291B" w:rsidRDefault="00AA4F8B" w:rsidP="00AA4F8B">
            <w:pPr>
              <w:pStyle w:val="Spacing"/>
              <w:rPr>
                <w:lang w:val="es-ES"/>
              </w:rPr>
            </w:pPr>
          </w:p>
        </w:tc>
      </w:tr>
    </w:tbl>
    <w:p w14:paraId="6D6FECB4" w14:textId="77777777" w:rsidR="000F25DA" w:rsidRPr="0014291B" w:rsidRDefault="000F25DA" w:rsidP="000F25DA">
      <w:pPr>
        <w:rPr>
          <w:lang w:val="es-ES"/>
        </w:rPr>
      </w:pPr>
      <w:r w:rsidRPr="0014291B">
        <w:rPr>
          <w:lang w:val="es-ES"/>
        </w:rPr>
        <w:br w:type="page"/>
      </w:r>
    </w:p>
    <w:p w14:paraId="1DDF6113" w14:textId="027C1224" w:rsidR="00EF0262" w:rsidRDefault="00646E15" w:rsidP="00AA4F8B">
      <w:pPr>
        <w:pStyle w:val="Ttulo3"/>
        <w:rPr>
          <w:lang w:val="es-ES"/>
        </w:rPr>
      </w:pPr>
      <w:r>
        <w:rPr>
          <w:lang w:val="es-ES"/>
        </w:rPr>
        <w:lastRenderedPageBreak/>
        <w:t>LÍMITES</w:t>
      </w:r>
      <w:r w:rsidR="009B4502">
        <w:rPr>
          <w:lang w:val="es-ES"/>
        </w:rPr>
        <w:t xml:space="preserve"> funcionales</w:t>
      </w:r>
      <w:r>
        <w:rPr>
          <w:lang w:val="es-ES"/>
        </w:rPr>
        <w:t xml:space="preserve"> DEL PROTOTIPO</w:t>
      </w:r>
    </w:p>
    <w:p w14:paraId="34D0EE71" w14:textId="6653B832" w:rsidR="00646E15" w:rsidRDefault="00646E15" w:rsidP="00646E15">
      <w:pPr>
        <w:rPr>
          <w:lang w:val="es-ES"/>
        </w:rPr>
      </w:pPr>
      <w:r>
        <w:rPr>
          <w:lang w:val="es-ES"/>
        </w:rPr>
        <w:t xml:space="preserve">En este apartado se recogen los límites del prototipo resultante del proyecto. </w:t>
      </w:r>
      <w:r w:rsidR="00080E3E">
        <w:rPr>
          <w:lang w:val="es-ES"/>
        </w:rPr>
        <w:t xml:space="preserve">Se </w:t>
      </w:r>
      <w:r w:rsidR="002A7DA2">
        <w:rPr>
          <w:lang w:val="es-ES"/>
        </w:rPr>
        <w:t>presentarán</w:t>
      </w:r>
      <w:r w:rsidR="00080E3E">
        <w:rPr>
          <w:lang w:val="es-ES"/>
        </w:rPr>
        <w:t xml:space="preserve"> </w:t>
      </w:r>
      <w:r w:rsidR="009035A0">
        <w:rPr>
          <w:lang w:val="es-ES"/>
        </w:rPr>
        <w:t>5</w:t>
      </w:r>
      <w:r w:rsidR="00080E3E">
        <w:rPr>
          <w:lang w:val="es-ES"/>
        </w:rPr>
        <w:t xml:space="preserve"> vistas de la página: </w:t>
      </w:r>
      <w:r w:rsidR="00080E3E" w:rsidRPr="002A7DA2">
        <w:rPr>
          <w:i/>
          <w:iCs/>
          <w:lang w:val="es-ES"/>
        </w:rPr>
        <w:t>Home</w:t>
      </w:r>
      <w:r w:rsidR="00080E3E">
        <w:rPr>
          <w:lang w:val="es-ES"/>
        </w:rPr>
        <w:t xml:space="preserve">, </w:t>
      </w:r>
      <w:r w:rsidR="00080E3E" w:rsidRPr="002A7DA2">
        <w:rPr>
          <w:i/>
          <w:iCs/>
          <w:lang w:val="es-ES"/>
        </w:rPr>
        <w:t>Feed</w:t>
      </w:r>
      <w:r w:rsidR="00080E3E">
        <w:rPr>
          <w:lang w:val="es-ES"/>
        </w:rPr>
        <w:t xml:space="preserve">, </w:t>
      </w:r>
      <w:r w:rsidR="00080E3E" w:rsidRPr="002A7DA2">
        <w:rPr>
          <w:i/>
          <w:iCs/>
          <w:lang w:val="es-ES"/>
        </w:rPr>
        <w:t>Opportunities</w:t>
      </w:r>
      <w:r w:rsidR="00080E3E">
        <w:rPr>
          <w:lang w:val="es-ES"/>
        </w:rPr>
        <w:t xml:space="preserve">, </w:t>
      </w:r>
      <w:r w:rsidR="002A7DA2" w:rsidRPr="002A7DA2">
        <w:rPr>
          <w:i/>
          <w:iCs/>
          <w:lang w:val="es-ES"/>
        </w:rPr>
        <w:t>Explore</w:t>
      </w:r>
      <w:r w:rsidR="002A7DA2">
        <w:rPr>
          <w:lang w:val="es-ES"/>
        </w:rPr>
        <w:t xml:space="preserve"> y </w:t>
      </w:r>
      <w:r w:rsidR="002A7DA2" w:rsidRPr="002A7DA2">
        <w:rPr>
          <w:i/>
          <w:iCs/>
          <w:lang w:val="es-ES"/>
        </w:rPr>
        <w:t>Profile</w:t>
      </w:r>
      <w:r w:rsidR="001405C3">
        <w:rPr>
          <w:lang w:val="es-ES"/>
        </w:rPr>
        <w:t xml:space="preserve">; distribuidas en la </w:t>
      </w:r>
      <w:r w:rsidR="001405C3" w:rsidRPr="001405C3">
        <w:rPr>
          <w:i/>
          <w:iCs/>
          <w:lang w:val="es-ES"/>
        </w:rPr>
        <w:t>NavBar</w:t>
      </w:r>
      <w:r w:rsidR="001405C3">
        <w:rPr>
          <w:lang w:val="es-ES"/>
        </w:rPr>
        <w:t>.</w:t>
      </w:r>
    </w:p>
    <w:p w14:paraId="21B8AD31" w14:textId="0F3A00E3" w:rsidR="00E56F16" w:rsidRDefault="00E56F16" w:rsidP="00646E15">
      <w:pPr>
        <w:rPr>
          <w:lang w:val="es-ES"/>
        </w:rPr>
      </w:pPr>
      <w:r>
        <w:rPr>
          <w:lang w:val="es-ES"/>
        </w:rPr>
        <w:t>La NavBar se compondrá de</w:t>
      </w:r>
      <w:r w:rsidR="00953B2A">
        <w:rPr>
          <w:lang w:val="es-ES"/>
        </w:rPr>
        <w:t xml:space="preserve">: Logo de la empresa y </w:t>
      </w:r>
      <w:r w:rsidR="0051392E">
        <w:rPr>
          <w:lang w:val="es-ES"/>
        </w:rPr>
        <w:t>acceso a las diferentes vistas del programa junto con tu usuario iniciado.</w:t>
      </w:r>
    </w:p>
    <w:p w14:paraId="2F50BC12" w14:textId="64B5F17D" w:rsidR="0051392E" w:rsidRPr="001405C3" w:rsidRDefault="0051392E" w:rsidP="00646E15">
      <w:pPr>
        <w:rPr>
          <w:lang w:val="es-ES"/>
        </w:rPr>
      </w:pPr>
      <w:r>
        <w:rPr>
          <w:lang w:val="es-ES"/>
        </w:rPr>
        <w:t>El Footer</w:t>
      </w:r>
      <w:r w:rsidR="00C72967">
        <w:rPr>
          <w:lang w:val="es-ES"/>
        </w:rPr>
        <w:t xml:space="preserve"> estará compuesto por </w:t>
      </w:r>
      <w:r w:rsidR="00D5476A">
        <w:rPr>
          <w:lang w:val="es-ES"/>
        </w:rPr>
        <w:t>lo típico: copyright, ayuda, ¿quiénes somos?, …</w:t>
      </w:r>
    </w:p>
    <w:p w14:paraId="04747700" w14:textId="65982E96" w:rsidR="005E4EC7" w:rsidRDefault="00964FEE" w:rsidP="005E4EC7">
      <w:pPr>
        <w:pStyle w:val="Ttulo2"/>
        <w:rPr>
          <w:lang w:val="es-ES"/>
        </w:rPr>
      </w:pPr>
      <w:r>
        <w:rPr>
          <w:lang w:val="es-ES"/>
        </w:rPr>
        <w:t>0</w:t>
      </w:r>
      <w:r w:rsidR="002D1DE7">
        <w:rPr>
          <w:lang w:val="es-ES"/>
        </w:rPr>
        <w:t>0</w:t>
      </w:r>
      <w:r>
        <w:rPr>
          <w:lang w:val="es-ES"/>
        </w:rPr>
        <w:t xml:space="preserve">. </w:t>
      </w:r>
      <w:r w:rsidR="005E4EC7">
        <w:rPr>
          <w:lang w:val="es-ES"/>
        </w:rPr>
        <w:t>Home</w:t>
      </w:r>
    </w:p>
    <w:p w14:paraId="1F2F29C9" w14:textId="543F7222" w:rsidR="005E4EC7" w:rsidRDefault="005E4EC7" w:rsidP="005E4EC7">
      <w:pPr>
        <w:rPr>
          <w:lang w:val="es-ES"/>
        </w:rPr>
      </w:pPr>
      <w:r>
        <w:rPr>
          <w:lang w:val="es-ES"/>
        </w:rPr>
        <w:t>Página de presentación de la comunidad e inicio de sesión. El usuario debe interpretar en qué consiste la app</w:t>
      </w:r>
      <w:r w:rsidR="000F39BE">
        <w:rPr>
          <w:lang w:val="es-ES"/>
        </w:rPr>
        <w:t xml:space="preserve"> </w:t>
      </w:r>
      <w:r>
        <w:rPr>
          <w:lang w:val="es-ES"/>
        </w:rPr>
        <w:t xml:space="preserve">y cómo esta le ayudará en </w:t>
      </w:r>
      <w:r w:rsidR="000F39BE">
        <w:rPr>
          <w:lang w:val="es-ES"/>
        </w:rPr>
        <w:t>su vida profesional.</w:t>
      </w:r>
      <w:r w:rsidR="00BC78EE">
        <w:rPr>
          <w:lang w:val="es-ES"/>
        </w:rPr>
        <w:t xml:space="preserve"> Tendrá un control de acceso basado en usuario y contraseña con funciones como: ‘¿Has olvidado tu contraseña?’</w:t>
      </w:r>
      <w:r w:rsidR="00846DD9">
        <w:rPr>
          <w:lang w:val="es-ES"/>
        </w:rPr>
        <w:t xml:space="preserve"> o ‘Crear Cuenta’. Además se podrá entrar a nivel administrador</w:t>
      </w:r>
      <w:r w:rsidR="009671A1">
        <w:rPr>
          <w:lang w:val="es-ES"/>
        </w:rPr>
        <w:t>.</w:t>
      </w:r>
    </w:p>
    <w:p w14:paraId="493B3B95" w14:textId="26B54DBC" w:rsidR="003A7467" w:rsidRDefault="003A7467" w:rsidP="005E4EC7">
      <w:pPr>
        <w:rPr>
          <w:lang w:val="es-ES"/>
        </w:rPr>
      </w:pPr>
      <w:r>
        <w:rPr>
          <w:lang w:val="es-ES"/>
        </w:rPr>
        <w:t>Se realizará una encuesta para personalizar la experiencia de usuario en caso de que este cree una cuenta nueva</w:t>
      </w:r>
      <w:r w:rsidR="00FA2E96">
        <w:rPr>
          <w:lang w:val="es-ES"/>
        </w:rPr>
        <w:t xml:space="preserve">; se le obligará a decidir una zona regional de su país para vincular su cuenta de la federación </w:t>
      </w:r>
      <w:r w:rsidR="005A6D8B">
        <w:rPr>
          <w:lang w:val="es-ES"/>
        </w:rPr>
        <w:t>de fútbol pertinente.</w:t>
      </w:r>
    </w:p>
    <w:p w14:paraId="2F31AA4A" w14:textId="063E9CE1" w:rsidR="000F39BE" w:rsidRDefault="00964FEE" w:rsidP="000F39BE">
      <w:pPr>
        <w:pStyle w:val="Ttulo2"/>
        <w:rPr>
          <w:lang w:val="es-ES"/>
        </w:rPr>
      </w:pPr>
      <w:r>
        <w:rPr>
          <w:lang w:val="es-ES"/>
        </w:rPr>
        <w:t>0</w:t>
      </w:r>
      <w:r w:rsidR="002D1DE7">
        <w:rPr>
          <w:lang w:val="es-ES"/>
        </w:rPr>
        <w:t>1</w:t>
      </w:r>
      <w:r>
        <w:rPr>
          <w:lang w:val="es-ES"/>
        </w:rPr>
        <w:t xml:space="preserve">. </w:t>
      </w:r>
      <w:r w:rsidR="000F39BE">
        <w:rPr>
          <w:lang w:val="es-ES"/>
        </w:rPr>
        <w:t>Feed</w:t>
      </w:r>
    </w:p>
    <w:p w14:paraId="79D8FBB7" w14:textId="6E144D8E" w:rsidR="00A72561" w:rsidRDefault="009671A1" w:rsidP="000F39BE">
      <w:pPr>
        <w:rPr>
          <w:lang w:val="es-ES"/>
        </w:rPr>
      </w:pPr>
      <w:r>
        <w:rPr>
          <w:lang w:val="es-ES"/>
        </w:rPr>
        <w:t xml:space="preserve">En esta vista podrás visualizar </w:t>
      </w:r>
      <w:r w:rsidR="00621EAA">
        <w:rPr>
          <w:lang w:val="es-ES"/>
        </w:rPr>
        <w:t>las publicaciones de usuarios de la red</w:t>
      </w:r>
      <w:r w:rsidR="000A743F">
        <w:rPr>
          <w:lang w:val="es-ES"/>
        </w:rPr>
        <w:t xml:space="preserve"> (podrás filtrar </w:t>
      </w:r>
      <w:r w:rsidR="004178F3">
        <w:rPr>
          <w:lang w:val="es-ES"/>
        </w:rPr>
        <w:t>a ‘Solo mis Conexiones’</w:t>
      </w:r>
      <w:r w:rsidR="000A743F">
        <w:rPr>
          <w:lang w:val="es-ES"/>
        </w:rPr>
        <w:t>)</w:t>
      </w:r>
      <w:r w:rsidR="00621EAA">
        <w:rPr>
          <w:lang w:val="es-ES"/>
        </w:rPr>
        <w:t xml:space="preserve">, conectar con ellos o interactuar con sus publicaciones. </w:t>
      </w:r>
      <w:r w:rsidR="00B43A96">
        <w:rPr>
          <w:lang w:val="es-ES"/>
        </w:rPr>
        <w:t>Los diferentes patrocinadores podrán colocar sus anuncios y estos solo serán relacionables con fútbol (</w:t>
      </w:r>
      <w:r w:rsidR="009F443C">
        <w:rPr>
          <w:lang w:val="es-ES"/>
        </w:rPr>
        <w:t>nutrición, material deportivo, cursos</w:t>
      </w:r>
      <w:r w:rsidR="009035A0">
        <w:rPr>
          <w:lang w:val="es-ES"/>
        </w:rPr>
        <w:t xml:space="preserve"> certificativos</w:t>
      </w:r>
      <w:r w:rsidR="009F443C">
        <w:rPr>
          <w:lang w:val="es-ES"/>
        </w:rPr>
        <w:t>, …).</w:t>
      </w:r>
      <w:r w:rsidR="00623822">
        <w:rPr>
          <w:lang w:val="es-ES"/>
        </w:rPr>
        <w:t xml:space="preserve"> </w:t>
      </w:r>
    </w:p>
    <w:p w14:paraId="0E34DBB5" w14:textId="4699FCE2" w:rsidR="00A72561" w:rsidRDefault="00623822" w:rsidP="000F39BE">
      <w:pPr>
        <w:rPr>
          <w:lang w:val="es-ES"/>
        </w:rPr>
      </w:pPr>
      <w:r>
        <w:rPr>
          <w:lang w:val="es-ES"/>
        </w:rPr>
        <w:t xml:space="preserve">Podrás acceder a tu usuario </w:t>
      </w:r>
      <w:r w:rsidR="00B92AB8">
        <w:rPr>
          <w:lang w:val="es-ES"/>
        </w:rPr>
        <w:t xml:space="preserve">y se te redirigirá automáticamente a la vista de ‘Tu Perfil’. </w:t>
      </w:r>
      <w:r w:rsidR="00FD1E50">
        <w:rPr>
          <w:lang w:val="es-ES"/>
        </w:rPr>
        <w:t>Y editar tu estado de usuario (Online</w:t>
      </w:r>
      <w:r w:rsidR="00954D7E">
        <w:rPr>
          <w:lang w:val="es-ES"/>
        </w:rPr>
        <w:t>/Offline</w:t>
      </w:r>
      <w:r w:rsidR="00AA7BE1">
        <w:rPr>
          <w:lang w:val="es-ES"/>
        </w:rPr>
        <w:t xml:space="preserve"> y Prácticas/Empleo</w:t>
      </w:r>
      <w:r w:rsidR="00481DC2">
        <w:rPr>
          <w:lang w:val="es-ES"/>
        </w:rPr>
        <w:t>/Formación</w:t>
      </w:r>
      <w:r w:rsidR="00FD1E50">
        <w:rPr>
          <w:lang w:val="es-ES"/>
        </w:rPr>
        <w:t>)</w:t>
      </w:r>
      <w:r w:rsidR="00481DC2">
        <w:rPr>
          <w:lang w:val="es-ES"/>
        </w:rPr>
        <w:t>.</w:t>
      </w:r>
    </w:p>
    <w:p w14:paraId="71F6BFA5" w14:textId="370BD321" w:rsidR="000F39BE" w:rsidRDefault="005A6D8B" w:rsidP="000F39BE">
      <w:pPr>
        <w:rPr>
          <w:lang w:val="es-ES"/>
        </w:rPr>
      </w:pPr>
      <w:r>
        <w:rPr>
          <w:lang w:val="es-ES"/>
        </w:rPr>
        <w:t xml:space="preserve">Se publicarán aquí también un </w:t>
      </w:r>
      <w:r>
        <w:rPr>
          <w:i/>
          <w:iCs/>
          <w:lang w:val="es-ES"/>
        </w:rPr>
        <w:t>preview</w:t>
      </w:r>
      <w:r>
        <w:rPr>
          <w:lang w:val="es-ES"/>
        </w:rPr>
        <w:t xml:space="preserve"> de la vista </w:t>
      </w:r>
      <w:r w:rsidR="0010531D">
        <w:rPr>
          <w:lang w:val="es-ES"/>
        </w:rPr>
        <w:t xml:space="preserve">‘Explorar’, dónde </w:t>
      </w:r>
      <w:r w:rsidR="00803522">
        <w:rPr>
          <w:lang w:val="es-ES"/>
        </w:rPr>
        <w:t xml:space="preserve">se verán reflejados los diferentes </w:t>
      </w:r>
      <w:r w:rsidR="0027159E">
        <w:rPr>
          <w:lang w:val="es-ES"/>
        </w:rPr>
        <w:t xml:space="preserve">artículos de los </w:t>
      </w:r>
      <w:r w:rsidR="00CB7C15">
        <w:rPr>
          <w:lang w:val="es-ES"/>
        </w:rPr>
        <w:t xml:space="preserve">medios de comunicación </w:t>
      </w:r>
      <w:r w:rsidR="0027159E">
        <w:rPr>
          <w:lang w:val="es-ES"/>
        </w:rPr>
        <w:t>afiliados a la asociación; los artículos serán de carácter regional y nacional</w:t>
      </w:r>
      <w:r w:rsidR="0034355F">
        <w:rPr>
          <w:lang w:val="es-ES"/>
        </w:rPr>
        <w:t xml:space="preserve">, </w:t>
      </w:r>
      <w:r w:rsidR="0010531D">
        <w:rPr>
          <w:lang w:val="es-ES"/>
        </w:rPr>
        <w:t>de los resultados más determinantes de las jornadas</w:t>
      </w:r>
      <w:r w:rsidR="00A72561">
        <w:rPr>
          <w:lang w:val="es-ES"/>
        </w:rPr>
        <w:t xml:space="preserve"> y los distintos ‘héroes’ de las jornadas</w:t>
      </w:r>
      <w:r w:rsidR="0034355F">
        <w:rPr>
          <w:lang w:val="es-ES"/>
        </w:rPr>
        <w:t>, el</w:t>
      </w:r>
      <w:r w:rsidR="00A72561">
        <w:rPr>
          <w:lang w:val="es-ES"/>
        </w:rPr>
        <w:t>.</w:t>
      </w:r>
    </w:p>
    <w:p w14:paraId="19E4FFAE" w14:textId="398B1FD0" w:rsidR="009B4502" w:rsidRDefault="009B4502" w:rsidP="009B4502">
      <w:pPr>
        <w:pStyle w:val="Ttulo2"/>
        <w:rPr>
          <w:lang w:val="es-ES"/>
        </w:rPr>
      </w:pPr>
      <w:r>
        <w:rPr>
          <w:lang w:val="es-ES"/>
        </w:rPr>
        <w:t>0</w:t>
      </w:r>
      <w:r w:rsidR="002D1DE7">
        <w:rPr>
          <w:lang w:val="es-ES"/>
        </w:rPr>
        <w:t>2</w:t>
      </w:r>
      <w:r>
        <w:rPr>
          <w:lang w:val="es-ES"/>
        </w:rPr>
        <w:t xml:space="preserve">. </w:t>
      </w:r>
      <w:r w:rsidR="005F2988">
        <w:rPr>
          <w:lang w:val="es-ES"/>
        </w:rPr>
        <w:t>opportunities</w:t>
      </w:r>
    </w:p>
    <w:p w14:paraId="28B6C184" w14:textId="7EA8A34C" w:rsidR="000A743F" w:rsidRDefault="000A743F" w:rsidP="000A743F">
      <w:pPr>
        <w:rPr>
          <w:lang w:val="es-ES"/>
        </w:rPr>
      </w:pPr>
      <w:r>
        <w:rPr>
          <w:lang w:val="es-ES"/>
        </w:rPr>
        <w:t>Esta vista contiene</w:t>
      </w:r>
      <w:r w:rsidR="005F2988">
        <w:rPr>
          <w:lang w:val="es-ES"/>
        </w:rPr>
        <w:t xml:space="preserve"> las diferentes oportunidades de</w:t>
      </w:r>
      <w:r w:rsidR="00B845DA">
        <w:rPr>
          <w:lang w:val="es-ES"/>
        </w:rPr>
        <w:t xml:space="preserve"> </w:t>
      </w:r>
      <w:r w:rsidR="005F2988">
        <w:rPr>
          <w:lang w:val="es-ES"/>
        </w:rPr>
        <w:t>empleo, prácticas, intercambio, formación</w:t>
      </w:r>
      <w:r w:rsidR="00B845DA">
        <w:rPr>
          <w:lang w:val="es-ES"/>
        </w:rPr>
        <w:t xml:space="preserve"> y/o</w:t>
      </w:r>
      <w:r w:rsidR="00813DA6">
        <w:rPr>
          <w:lang w:val="es-ES"/>
        </w:rPr>
        <w:t xml:space="preserve"> eventos</w:t>
      </w:r>
      <w:r w:rsidR="00B845DA">
        <w:rPr>
          <w:lang w:val="es-ES"/>
        </w:rPr>
        <w:t xml:space="preserve"> que surjan semanal o mensualmente</w:t>
      </w:r>
      <w:r w:rsidR="00853FF3">
        <w:rPr>
          <w:lang w:val="es-ES"/>
        </w:rPr>
        <w:t>, se filtrará por cercanía (aunque el usuario podrá desactivar este filtro).</w:t>
      </w:r>
    </w:p>
    <w:p w14:paraId="0E4FCC40" w14:textId="5554A231" w:rsidR="0001637C" w:rsidRDefault="0001637C" w:rsidP="000A743F">
      <w:pPr>
        <w:rPr>
          <w:lang w:val="es-ES"/>
        </w:rPr>
      </w:pPr>
      <w:r>
        <w:rPr>
          <w:lang w:val="es-ES"/>
        </w:rPr>
        <w:t xml:space="preserve">Habrá </w:t>
      </w:r>
      <w:r w:rsidR="00F85893">
        <w:rPr>
          <w:lang w:val="es-ES"/>
        </w:rPr>
        <w:t xml:space="preserve">oportunidades </w:t>
      </w:r>
      <w:r w:rsidRPr="0001637C">
        <w:rPr>
          <w:i/>
          <w:iCs/>
          <w:lang w:val="es-ES"/>
        </w:rPr>
        <w:t>premium</w:t>
      </w:r>
      <w:r>
        <w:rPr>
          <w:lang w:val="es-ES"/>
        </w:rPr>
        <w:t xml:space="preserve"> solo disponibles para usuarios que paguen subscripción</w:t>
      </w:r>
      <w:r w:rsidR="00F85893">
        <w:rPr>
          <w:lang w:val="es-ES"/>
        </w:rPr>
        <w:t>,</w:t>
      </w:r>
      <w:r>
        <w:rPr>
          <w:lang w:val="es-ES"/>
        </w:rPr>
        <w:t xml:space="preserve"> y </w:t>
      </w:r>
      <w:r w:rsidR="00205B0B">
        <w:rPr>
          <w:lang w:val="es-ES"/>
        </w:rPr>
        <w:t xml:space="preserve">acceder a estos dependerá </w:t>
      </w:r>
      <w:r w:rsidR="004A0A6D">
        <w:rPr>
          <w:lang w:val="es-ES"/>
        </w:rPr>
        <w:t>del</w:t>
      </w:r>
      <w:r w:rsidR="00205B0B">
        <w:rPr>
          <w:lang w:val="es-ES"/>
        </w:rPr>
        <w:t xml:space="preserve"> tiempo </w:t>
      </w:r>
      <w:r w:rsidR="004A0A6D">
        <w:rPr>
          <w:lang w:val="es-ES"/>
        </w:rPr>
        <w:t xml:space="preserve">que lleve </w:t>
      </w:r>
      <w:r w:rsidR="00205B0B">
        <w:rPr>
          <w:lang w:val="es-ES"/>
        </w:rPr>
        <w:t xml:space="preserve">el usuario en la aplicación, su ELO (posteriormente explicado) y su </w:t>
      </w:r>
      <w:r w:rsidR="00B30463">
        <w:rPr>
          <w:lang w:val="es-ES"/>
        </w:rPr>
        <w:t>formación profesional (&lt;&lt;Tu perfil de UDDEA es tu CV en el mundo del fútbol&gt;&gt;)</w:t>
      </w:r>
      <w:r w:rsidR="00F85893">
        <w:rPr>
          <w:lang w:val="es-ES"/>
        </w:rPr>
        <w:t>.</w:t>
      </w:r>
    </w:p>
    <w:p w14:paraId="14E8A485" w14:textId="0943E91E" w:rsidR="00F85893" w:rsidRDefault="002D1DE7" w:rsidP="002D1DE7">
      <w:pPr>
        <w:pStyle w:val="Ttulo2"/>
        <w:rPr>
          <w:lang w:val="es-ES"/>
        </w:rPr>
      </w:pPr>
      <w:r>
        <w:rPr>
          <w:lang w:val="es-ES"/>
        </w:rPr>
        <w:t>03. Explore</w:t>
      </w:r>
    </w:p>
    <w:p w14:paraId="6E63710C" w14:textId="110E89A8" w:rsidR="002B203C" w:rsidRDefault="002D1DE7" w:rsidP="002D1DE7">
      <w:pPr>
        <w:rPr>
          <w:lang w:val="es-ES"/>
        </w:rPr>
      </w:pPr>
      <w:r>
        <w:rPr>
          <w:lang w:val="es-ES"/>
        </w:rPr>
        <w:t xml:space="preserve">Esta vista </w:t>
      </w:r>
      <w:r w:rsidR="00CE7958">
        <w:rPr>
          <w:lang w:val="es-ES"/>
        </w:rPr>
        <w:t>expone las nuevas noticias de UDDEA o de los medios de comunicación registrados, que también tendrán cuenta en la aplicación</w:t>
      </w:r>
      <w:r w:rsidR="00163FB7">
        <w:rPr>
          <w:lang w:val="es-ES"/>
        </w:rPr>
        <w:t>, además a través de un certificado los usuarios podrán ellos mismos subir artículos periodísticos.</w:t>
      </w:r>
    </w:p>
    <w:p w14:paraId="1048993B" w14:textId="574E5042" w:rsidR="00656F6E" w:rsidRDefault="00EC4D00" w:rsidP="002D1DE7">
      <w:pPr>
        <w:rPr>
          <w:lang w:val="es-ES"/>
        </w:rPr>
      </w:pPr>
      <w:r>
        <w:rPr>
          <w:lang w:val="es-ES"/>
        </w:rPr>
        <w:t xml:space="preserve">Además </w:t>
      </w:r>
      <w:r w:rsidR="00481DC2">
        <w:rPr>
          <w:lang w:val="es-ES"/>
        </w:rPr>
        <w:t>encontrarás oportunidades en función de tu estado de usuario</w:t>
      </w:r>
      <w:r w:rsidR="00656F6E">
        <w:rPr>
          <w:lang w:val="es-ES"/>
        </w:rPr>
        <w:t>.</w:t>
      </w:r>
    </w:p>
    <w:p w14:paraId="61A789F9" w14:textId="01B329A2" w:rsidR="00656F6E" w:rsidRDefault="00656F6E" w:rsidP="002D1DE7">
      <w:pPr>
        <w:rPr>
          <w:lang w:val="es-ES"/>
        </w:rPr>
      </w:pPr>
      <w:r>
        <w:rPr>
          <w:lang w:val="es-ES"/>
        </w:rPr>
        <w:lastRenderedPageBreak/>
        <w:t>Se podrá añadir un asistente que te ayudará a encontrar las certificaciones o el camino recomendado para cumplir tu objetivo.</w:t>
      </w:r>
    </w:p>
    <w:p w14:paraId="23DFAA5C" w14:textId="0E5A007B" w:rsidR="00656F6E" w:rsidRDefault="00F54E22" w:rsidP="00656F6E">
      <w:pPr>
        <w:pStyle w:val="Ttulo2"/>
        <w:rPr>
          <w:lang w:val="es-ES"/>
        </w:rPr>
      </w:pPr>
      <w:r>
        <w:rPr>
          <w:lang w:val="es-ES"/>
        </w:rPr>
        <w:t>04. PRofile</w:t>
      </w:r>
    </w:p>
    <w:p w14:paraId="639DE55A" w14:textId="77777777" w:rsidR="00D5476A" w:rsidRDefault="00F54E22" w:rsidP="00D5476A">
      <w:pPr>
        <w:rPr>
          <w:lang w:val="es-ES"/>
        </w:rPr>
      </w:pPr>
      <w:r>
        <w:rPr>
          <w:lang w:val="es-ES"/>
        </w:rPr>
        <w:t>En esta vista podrás consultar y editar tu perfil</w:t>
      </w:r>
      <w:r w:rsidR="00A603A8">
        <w:rPr>
          <w:lang w:val="es-ES"/>
        </w:rPr>
        <w:t>. Será lo más completo para que sirva como C</w:t>
      </w:r>
      <w:r w:rsidR="00D5476A">
        <w:rPr>
          <w:lang w:val="es-ES"/>
        </w:rPr>
        <w:t>V.</w:t>
      </w:r>
    </w:p>
    <w:p w14:paraId="7A907071" w14:textId="77777777" w:rsidR="00D5476A" w:rsidRDefault="00D5476A" w:rsidP="00D5476A">
      <w:pPr>
        <w:pStyle w:val="Spacing"/>
        <w:rPr>
          <w:lang w:val="es-ES"/>
        </w:rPr>
      </w:pPr>
    </w:p>
    <w:p w14:paraId="614DDAD6" w14:textId="7A608366" w:rsidR="00F54E22" w:rsidRDefault="00A81817" w:rsidP="00D5476A">
      <w:pPr>
        <w:pStyle w:val="Ttulo3"/>
        <w:rPr>
          <w:lang w:val="es-ES"/>
        </w:rPr>
      </w:pPr>
      <w:r>
        <w:rPr>
          <w:lang w:val="es-ES"/>
        </w:rPr>
        <w:t xml:space="preserve">Límites </w:t>
      </w:r>
      <w:r w:rsidR="00466E7B">
        <w:rPr>
          <w:lang w:val="es-ES"/>
        </w:rPr>
        <w:t>de diseño</w:t>
      </w:r>
    </w:p>
    <w:p w14:paraId="02CF5CEF" w14:textId="5D99E94E" w:rsidR="00466E7B" w:rsidRDefault="00466E7B" w:rsidP="00466E7B">
      <w:pPr>
        <w:pStyle w:val="Ttulo2"/>
        <w:rPr>
          <w:lang w:val="es-ES"/>
        </w:rPr>
      </w:pPr>
      <w:r>
        <w:rPr>
          <w:lang w:val="es-ES"/>
        </w:rPr>
        <w:t>colores</w:t>
      </w:r>
      <w:r w:rsidR="00CB3733">
        <w:rPr>
          <w:lang w:val="es-ES"/>
        </w:rPr>
        <w:t xml:space="preserve"> y global</w:t>
      </w:r>
    </w:p>
    <w:p w14:paraId="6BB1A921" w14:textId="22BEC7E5" w:rsidR="00466E7B" w:rsidRDefault="00466E7B" w:rsidP="00466E7B">
      <w:pPr>
        <w:rPr>
          <w:lang w:val="es-ES"/>
        </w:rPr>
      </w:pPr>
      <w:r>
        <w:rPr>
          <w:lang w:val="es-ES"/>
        </w:rPr>
        <w:t xml:space="preserve">Se eligen los colores oficiales de la web principal UDDEA para que sirvan de </w:t>
      </w:r>
      <w:r w:rsidR="003A1455">
        <w:rPr>
          <w:lang w:val="es-ES"/>
        </w:rPr>
        <w:t xml:space="preserve">estilo; además, la NavBar y el </w:t>
      </w:r>
      <w:r w:rsidR="00E56F16">
        <w:rPr>
          <w:lang w:val="es-ES"/>
        </w:rPr>
        <w:t>F</w:t>
      </w:r>
      <w:r w:rsidR="003A1455">
        <w:rPr>
          <w:lang w:val="es-ES"/>
        </w:rPr>
        <w:t xml:space="preserve">ooter serán </w:t>
      </w:r>
      <w:r w:rsidR="00E56F16">
        <w:rPr>
          <w:lang w:val="es-ES"/>
        </w:rPr>
        <w:t>compartidos para toda la web</w:t>
      </w:r>
      <w:r w:rsidR="00EA3DE6">
        <w:rPr>
          <w:lang w:val="es-ES"/>
        </w:rPr>
        <w:t>. Debajo de la NavBar u</w:t>
      </w:r>
      <w:r w:rsidR="00EA3DE6">
        <w:rPr>
          <w:lang w:val="es-ES"/>
        </w:rPr>
        <w:t xml:space="preserve">na barra horizontal con un </w:t>
      </w:r>
      <w:r w:rsidR="00EA3DE6">
        <w:rPr>
          <w:i/>
          <w:iCs/>
          <w:lang w:val="es-ES"/>
        </w:rPr>
        <w:t>preview</w:t>
      </w:r>
      <w:r w:rsidR="00EA3DE6">
        <w:rPr>
          <w:lang w:val="es-ES"/>
        </w:rPr>
        <w:t xml:space="preserve"> del usuari</w:t>
      </w:r>
      <w:r w:rsidR="00EA3DE6">
        <w:rPr>
          <w:lang w:val="es-ES"/>
        </w:rPr>
        <w:t>.</w:t>
      </w:r>
    </w:p>
    <w:p w14:paraId="42277AE3" w14:textId="5EC52ADD" w:rsidR="00533B15" w:rsidRDefault="00533B15" w:rsidP="00533B15">
      <w:pPr>
        <w:pStyle w:val="Ttulo2"/>
        <w:rPr>
          <w:lang w:val="es-ES"/>
        </w:rPr>
      </w:pPr>
      <w:r>
        <w:rPr>
          <w:lang w:val="es-ES"/>
        </w:rPr>
        <w:t>00. home</w:t>
      </w:r>
    </w:p>
    <w:p w14:paraId="66FC39FA" w14:textId="483E51DB" w:rsidR="00664C85" w:rsidRDefault="00630821" w:rsidP="00630821">
      <w:pPr>
        <w:rPr>
          <w:lang w:val="es-ES"/>
        </w:rPr>
      </w:pPr>
      <w:r>
        <w:rPr>
          <w:lang w:val="es-ES"/>
        </w:rPr>
        <w:t xml:space="preserve">Será un descenso vertical con un botón de iniciar sesión en </w:t>
      </w:r>
      <w:r w:rsidR="00D21385">
        <w:rPr>
          <w:lang w:val="es-ES"/>
        </w:rPr>
        <w:t>la NavBar, deberá ocupar poco protagonismo en pantalla</w:t>
      </w:r>
      <w:r w:rsidR="00CC2B19">
        <w:rPr>
          <w:lang w:val="es-ES"/>
        </w:rPr>
        <w:t>.</w:t>
      </w:r>
      <w:r w:rsidR="00664C85">
        <w:rPr>
          <w:lang w:val="es-ES"/>
        </w:rPr>
        <w:t xml:space="preserve"> El diseño será similar a la web de IONO</w:t>
      </w:r>
      <w:r w:rsidR="00237BCD">
        <w:rPr>
          <w:lang w:val="es-ES"/>
        </w:rPr>
        <w:t xml:space="preserve"> (un </w:t>
      </w:r>
      <w:r w:rsidR="00237BCD">
        <w:rPr>
          <w:i/>
          <w:iCs/>
          <w:lang w:val="es-ES"/>
        </w:rPr>
        <w:t>banner</w:t>
      </w:r>
      <w:r w:rsidR="00237BCD">
        <w:rPr>
          <w:lang w:val="es-ES"/>
        </w:rPr>
        <w:t xml:space="preserve"> vertical con imágenes grandes).</w:t>
      </w:r>
    </w:p>
    <w:p w14:paraId="6C17AF7E" w14:textId="5FA398E2" w:rsidR="00237BCD" w:rsidRDefault="00C31C89" w:rsidP="00C31C89">
      <w:pPr>
        <w:pStyle w:val="Ttulo2"/>
        <w:rPr>
          <w:lang w:val="es-ES"/>
        </w:rPr>
      </w:pPr>
      <w:r>
        <w:rPr>
          <w:lang w:val="es-ES"/>
        </w:rPr>
        <w:t xml:space="preserve">01. </w:t>
      </w:r>
      <w:r w:rsidR="00D36D87">
        <w:rPr>
          <w:lang w:val="es-ES"/>
        </w:rPr>
        <w:t>FEED</w:t>
      </w:r>
    </w:p>
    <w:p w14:paraId="76AFD407" w14:textId="3082B207" w:rsidR="00134F5C" w:rsidRDefault="00CB3733" w:rsidP="00D36D87">
      <w:pPr>
        <w:rPr>
          <w:lang w:val="es-ES"/>
        </w:rPr>
      </w:pPr>
      <w:r>
        <w:rPr>
          <w:lang w:val="es-ES"/>
        </w:rPr>
        <w:t>T</w:t>
      </w:r>
      <w:r w:rsidR="00134F5C">
        <w:rPr>
          <w:lang w:val="es-ES"/>
        </w:rPr>
        <w:t>res</w:t>
      </w:r>
      <w:r w:rsidR="00D02002">
        <w:rPr>
          <w:lang w:val="es-ES"/>
        </w:rPr>
        <w:t xml:space="preserve"> columnas</w:t>
      </w:r>
      <w:r w:rsidR="00134F5C">
        <w:rPr>
          <w:lang w:val="es-ES"/>
        </w:rPr>
        <w:t>: una central para las publicaciones</w:t>
      </w:r>
      <w:r w:rsidR="00712A38">
        <w:rPr>
          <w:lang w:val="es-ES"/>
        </w:rPr>
        <w:t xml:space="preserve"> que intercale banners más pequeños de anuncios</w:t>
      </w:r>
      <w:r w:rsidR="00134F5C">
        <w:rPr>
          <w:lang w:val="es-ES"/>
        </w:rPr>
        <w:t xml:space="preserve">, </w:t>
      </w:r>
      <w:r w:rsidR="004D1E37">
        <w:rPr>
          <w:lang w:val="es-ES"/>
        </w:rPr>
        <w:t>una izquierda para</w:t>
      </w:r>
      <w:r w:rsidR="00712A38">
        <w:rPr>
          <w:lang w:val="es-ES"/>
        </w:rPr>
        <w:t xml:space="preserve"> filtrar y una</w:t>
      </w:r>
      <w:r w:rsidR="003E0E86">
        <w:rPr>
          <w:lang w:val="es-ES"/>
        </w:rPr>
        <w:t xml:space="preserve"> derecha para previsualizar la pestaña de </w:t>
      </w:r>
      <w:r w:rsidR="00051E80">
        <w:rPr>
          <w:lang w:val="es-ES"/>
        </w:rPr>
        <w:t>‘explore’.</w:t>
      </w:r>
    </w:p>
    <w:p w14:paraId="0277CF86" w14:textId="1BF97152" w:rsidR="00051E80" w:rsidRDefault="00051E80" w:rsidP="00051E80">
      <w:pPr>
        <w:pStyle w:val="Ttulo2"/>
        <w:rPr>
          <w:lang w:val="es-ES"/>
        </w:rPr>
      </w:pPr>
      <w:r>
        <w:rPr>
          <w:lang w:val="es-ES"/>
        </w:rPr>
        <w:t>02. opportunities</w:t>
      </w:r>
    </w:p>
    <w:p w14:paraId="19278B8C" w14:textId="66512C39" w:rsidR="00051E80" w:rsidRDefault="009579CC" w:rsidP="00051E80">
      <w:pPr>
        <w:rPr>
          <w:lang w:val="es-ES"/>
        </w:rPr>
      </w:pPr>
      <w:r>
        <w:rPr>
          <w:lang w:val="es-ES"/>
        </w:rPr>
        <w:t xml:space="preserve">Mismo estilo que el resto pero una barra </w:t>
      </w:r>
      <w:r w:rsidR="00CB3733">
        <w:rPr>
          <w:lang w:val="es-ES"/>
        </w:rPr>
        <w:t>horizontal justo debajo del preview de usuario</w:t>
      </w:r>
      <w:r w:rsidR="00036B06">
        <w:rPr>
          <w:lang w:val="es-ES"/>
        </w:rPr>
        <w:t xml:space="preserve"> con los </w:t>
      </w:r>
      <w:r w:rsidR="003A362E">
        <w:rPr>
          <w:lang w:val="es-ES"/>
        </w:rPr>
        <w:t>filtros de oportunidades y luego cuadrados repartidos por pantallas con las diferentes vacantes de trabajo / eventos / prácticas, …</w:t>
      </w:r>
    </w:p>
    <w:p w14:paraId="37EAD608" w14:textId="7BC25220" w:rsidR="003A362E" w:rsidRDefault="003A362E" w:rsidP="003A362E">
      <w:pPr>
        <w:pStyle w:val="Ttulo2"/>
        <w:rPr>
          <w:lang w:val="es-ES"/>
        </w:rPr>
      </w:pPr>
      <w:r>
        <w:rPr>
          <w:lang w:val="es-ES"/>
        </w:rPr>
        <w:t xml:space="preserve">03. </w:t>
      </w:r>
      <w:r w:rsidR="004C2072">
        <w:rPr>
          <w:lang w:val="es-ES"/>
        </w:rPr>
        <w:t>explore</w:t>
      </w:r>
    </w:p>
    <w:p w14:paraId="62F62DCD" w14:textId="2F87BF4C" w:rsidR="004C2072" w:rsidRDefault="004C2072" w:rsidP="004C2072">
      <w:pPr>
        <w:rPr>
          <w:lang w:val="es-ES"/>
        </w:rPr>
      </w:pPr>
      <w:r>
        <w:rPr>
          <w:lang w:val="es-ES"/>
        </w:rPr>
        <w:t>Se puede acceder desde ‘FEED’ y desde la NavBar</w:t>
      </w:r>
      <w:r w:rsidR="00810793">
        <w:rPr>
          <w:lang w:val="es-ES"/>
        </w:rPr>
        <w:t>. Consistir</w:t>
      </w:r>
      <w:r w:rsidR="002B045F">
        <w:rPr>
          <w:lang w:val="es-ES"/>
        </w:rPr>
        <w:t>á</w:t>
      </w:r>
      <w:r w:rsidR="00810793">
        <w:rPr>
          <w:lang w:val="es-ES"/>
        </w:rPr>
        <w:t xml:space="preserve"> en </w:t>
      </w:r>
      <w:r w:rsidR="005312C5">
        <w:rPr>
          <w:lang w:val="es-ES"/>
        </w:rPr>
        <w:t>unas barras horizontales dinámicas</w:t>
      </w:r>
      <w:r w:rsidR="002B045F">
        <w:rPr>
          <w:lang w:val="es-ES"/>
        </w:rPr>
        <w:t xml:space="preserve"> que irá</w:t>
      </w:r>
      <w:r w:rsidR="00EC58FF">
        <w:rPr>
          <w:lang w:val="es-ES"/>
        </w:rPr>
        <w:t>n</w:t>
      </w:r>
      <w:r w:rsidR="002B045F">
        <w:rPr>
          <w:lang w:val="es-ES"/>
        </w:rPr>
        <w:t xml:space="preserve"> </w:t>
      </w:r>
      <w:r w:rsidR="005312C5">
        <w:rPr>
          <w:lang w:val="es-ES"/>
        </w:rPr>
        <w:t>rotando, mostrando</w:t>
      </w:r>
      <w:r w:rsidR="00EC58FF">
        <w:rPr>
          <w:lang w:val="es-ES"/>
        </w:rPr>
        <w:t>:</w:t>
      </w:r>
      <w:r w:rsidR="002B045F">
        <w:rPr>
          <w:lang w:val="es-ES"/>
        </w:rPr>
        <w:t xml:space="preserve"> las diferentes noticias</w:t>
      </w:r>
      <w:r w:rsidR="00EC58FF">
        <w:rPr>
          <w:lang w:val="es-ES"/>
        </w:rPr>
        <w:t>, debajo los diferentes resultados de la jornada y los</w:t>
      </w:r>
      <w:r w:rsidR="00FC67F1">
        <w:rPr>
          <w:lang w:val="es-ES"/>
        </w:rPr>
        <w:t xml:space="preserve"> diferentes ‘héroes’ de la jornada</w:t>
      </w:r>
      <w:r w:rsidR="005312C5">
        <w:rPr>
          <w:lang w:val="es-ES"/>
        </w:rPr>
        <w:t>.</w:t>
      </w:r>
    </w:p>
    <w:p w14:paraId="3E1BBE59" w14:textId="3A01B381" w:rsidR="005312C5" w:rsidRDefault="005312C5" w:rsidP="005312C5">
      <w:pPr>
        <w:pStyle w:val="Ttulo2"/>
        <w:rPr>
          <w:lang w:val="es-ES"/>
        </w:rPr>
      </w:pPr>
      <w:r>
        <w:rPr>
          <w:lang w:val="es-ES"/>
        </w:rPr>
        <w:t>04. profile</w:t>
      </w:r>
    </w:p>
    <w:p w14:paraId="17E69805" w14:textId="2BBE245E" w:rsidR="005312C5" w:rsidRPr="00403A87" w:rsidRDefault="005312C5" w:rsidP="005312C5">
      <w:pPr>
        <w:rPr>
          <w:u w:val="single"/>
          <w:lang w:val="es-ES"/>
        </w:rPr>
      </w:pPr>
      <w:r>
        <w:rPr>
          <w:lang w:val="es-ES"/>
        </w:rPr>
        <w:t xml:space="preserve">Mostrará tu perfil de usuario completo al estilo </w:t>
      </w:r>
      <w:r w:rsidR="00403A87">
        <w:rPr>
          <w:lang w:val="es-ES"/>
        </w:rPr>
        <w:t>LinkedIn.</w:t>
      </w:r>
    </w:p>
    <w:sectPr w:rsidR="005312C5" w:rsidRPr="00403A87" w:rsidSect="00FA373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080" w:right="1080" w:bottom="360" w:left="1080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3D7BF" w14:textId="77777777" w:rsidR="00B106CB" w:rsidRDefault="00B106CB" w:rsidP="00C3130C">
      <w:pPr>
        <w:spacing w:after="0" w:line="240" w:lineRule="auto"/>
      </w:pPr>
      <w:r>
        <w:separator/>
      </w:r>
    </w:p>
  </w:endnote>
  <w:endnote w:type="continuationSeparator" w:id="0">
    <w:p w14:paraId="6DCAF6F8" w14:textId="77777777" w:rsidR="00B106CB" w:rsidRDefault="00B106CB" w:rsidP="00C3130C">
      <w:pPr>
        <w:spacing w:after="0" w:line="240" w:lineRule="auto"/>
      </w:pPr>
      <w:r>
        <w:continuationSeparator/>
      </w:r>
    </w:p>
  </w:endnote>
  <w:endnote w:type="continuationNotice" w:id="1">
    <w:p w14:paraId="03D1856F" w14:textId="77777777" w:rsidR="00B106CB" w:rsidRDefault="00B106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Arial (Body CS)">
    <w:altName w:val="Arial"/>
    <w:charset w:val="00"/>
    <w:family w:val="roman"/>
    <w:pitch w:val="default"/>
  </w:font>
  <w:font w:name="Bebas Neue">
    <w:charset w:val="00"/>
    <w:family w:val="swiss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A7ED" w14:textId="77777777" w:rsidR="00DD38C2" w:rsidRDefault="00DD38C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AF423" w14:textId="6981EC5F" w:rsidR="001D1182" w:rsidRPr="00DD38C2" w:rsidRDefault="00DD38C2" w:rsidP="001D1182">
    <w:pPr>
      <w:pStyle w:val="Piedepgina"/>
      <w:jc w:val="center"/>
      <w:rPr>
        <w:lang w:val="es-ES"/>
      </w:rPr>
    </w:pPr>
    <w:r>
      <w:rPr>
        <w:noProof/>
      </w:rPr>
      <mc:AlternateContent>
        <mc:Choice Requires="wps">
          <w:drawing>
            <wp:inline distT="0" distB="0" distL="0" distR="0" wp14:anchorId="185228BB" wp14:editId="22F13EB7">
              <wp:extent cx="156210" cy="156210"/>
              <wp:effectExtent l="0" t="0" r="0" b="0"/>
              <wp:docPr id="477454997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10" cy="1562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25E12F3" id="Rectangle 4" o:spid="_x0000_s1026" alt="&quot;&quot;" style="width:12.3pt;height:1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" fillcolor="black [3213]" stroked="f" strokeweight="1pt">
              <w10:anchorlock/>
            </v:rect>
          </w:pict>
        </mc:Fallback>
      </mc:AlternateContent>
    </w:r>
    <w:r w:rsidR="00FA373D">
      <w:rPr>
        <w:lang w:val="es-ES"/>
      </w:rPr>
      <w:t xml:space="preserve">   </w:t>
    </w:r>
    <w:r w:rsidRPr="00177C9F">
      <w:rPr>
        <w:lang w:val="es-ES"/>
      </w:rPr>
      <w:t xml:space="preserve">UDDEA x UAX – U-LAB </w:t>
    </w:r>
    <w:r>
      <w:rPr>
        <w:lang w:val="es-ES"/>
      </w:rPr>
      <w:t>– v0.1</w:t>
    </w:r>
    <w:r w:rsidR="001D1182">
      <w:rPr>
        <w:lang w:val="es-ES"/>
      </w:rPr>
      <w:t>.5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66400" w14:textId="77777777" w:rsidR="00DD38C2" w:rsidRDefault="00DD38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4CC44" w14:textId="77777777" w:rsidR="00B106CB" w:rsidRDefault="00B106CB" w:rsidP="00C3130C">
      <w:pPr>
        <w:spacing w:after="0" w:line="240" w:lineRule="auto"/>
      </w:pPr>
      <w:r>
        <w:separator/>
      </w:r>
    </w:p>
  </w:footnote>
  <w:footnote w:type="continuationSeparator" w:id="0">
    <w:p w14:paraId="4F87E319" w14:textId="77777777" w:rsidR="00B106CB" w:rsidRDefault="00B106CB" w:rsidP="00C3130C">
      <w:pPr>
        <w:spacing w:after="0" w:line="240" w:lineRule="auto"/>
      </w:pPr>
      <w:r>
        <w:continuationSeparator/>
      </w:r>
    </w:p>
  </w:footnote>
  <w:footnote w:type="continuationNotice" w:id="1">
    <w:p w14:paraId="06FBAED3" w14:textId="77777777" w:rsidR="00B106CB" w:rsidRDefault="00B106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F0AF" w14:textId="77777777" w:rsidR="00DD38C2" w:rsidRDefault="00DD38C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F8BF" w14:textId="77777777" w:rsidR="00DD38C2" w:rsidRDefault="00DD38C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36979" w14:textId="77777777" w:rsidR="00DD38C2" w:rsidRDefault="00DD38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154942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05pt;height:11.05pt" o:bullet="t">
        <v:imagedata r:id="rId1" o:title="msoCFCE"/>
      </v:shape>
    </w:pict>
  </w:numPicBullet>
  <w:abstractNum w:abstractNumId="0" w15:restartNumberingAfterBreak="0">
    <w:nsid w:val="05A39398"/>
    <w:multiLevelType w:val="hybridMultilevel"/>
    <w:tmpl w:val="853243EC"/>
    <w:lvl w:ilvl="0" w:tplc="1A3CD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261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803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E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83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C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6C4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8C2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DAA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19B4"/>
    <w:multiLevelType w:val="hybridMultilevel"/>
    <w:tmpl w:val="C046F502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818BF"/>
    <w:multiLevelType w:val="multilevel"/>
    <w:tmpl w:val="3B4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D0BF2"/>
    <w:multiLevelType w:val="multilevel"/>
    <w:tmpl w:val="0E9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DAA29"/>
    <w:multiLevelType w:val="hybridMultilevel"/>
    <w:tmpl w:val="4EDEEB84"/>
    <w:lvl w:ilvl="0" w:tplc="B072A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3AF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BE7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E47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AA4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8A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C1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982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32E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32E4A"/>
    <w:multiLevelType w:val="hybridMultilevel"/>
    <w:tmpl w:val="BF72119A"/>
    <w:lvl w:ilvl="0" w:tplc="1CA2E772">
      <w:start w:val="1"/>
      <w:numFmt w:val="bullet"/>
      <w:pStyle w:val="Prrafodelista"/>
      <w:lvlText w:val="—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C5D26"/>
    <w:multiLevelType w:val="multilevel"/>
    <w:tmpl w:val="791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12BD7"/>
    <w:multiLevelType w:val="hybridMultilevel"/>
    <w:tmpl w:val="728A8EEC"/>
    <w:lvl w:ilvl="0" w:tplc="012AE5DA">
      <w:numFmt w:val="bullet"/>
      <w:lvlText w:val="-"/>
      <w:lvlJc w:val="left"/>
      <w:pPr>
        <w:ind w:left="720" w:hanging="360"/>
      </w:pPr>
      <w:rPr>
        <w:rFonts w:ascii="Neue Haas Grotesk Text Pro" w:eastAsiaTheme="minorEastAsia" w:hAnsi="Neue Haas Grotesk Text Pr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946B9"/>
    <w:multiLevelType w:val="multilevel"/>
    <w:tmpl w:val="364E9614"/>
    <w:styleLink w:val="CurrentList1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6E0A5F"/>
    <w:multiLevelType w:val="multilevel"/>
    <w:tmpl w:val="02BC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A65FE"/>
    <w:multiLevelType w:val="multilevel"/>
    <w:tmpl w:val="FB0A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16CB5"/>
    <w:multiLevelType w:val="hybridMultilevel"/>
    <w:tmpl w:val="FBFA61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43172D"/>
    <w:multiLevelType w:val="multilevel"/>
    <w:tmpl w:val="81E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230CC"/>
    <w:multiLevelType w:val="multilevel"/>
    <w:tmpl w:val="92A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940482">
    <w:abstractNumId w:val="0"/>
  </w:num>
  <w:num w:numId="2" w16cid:durableId="648175214">
    <w:abstractNumId w:val="4"/>
  </w:num>
  <w:num w:numId="3" w16cid:durableId="218902997">
    <w:abstractNumId w:val="9"/>
  </w:num>
  <w:num w:numId="4" w16cid:durableId="2085059736">
    <w:abstractNumId w:val="13"/>
  </w:num>
  <w:num w:numId="5" w16cid:durableId="2004778916">
    <w:abstractNumId w:val="6"/>
  </w:num>
  <w:num w:numId="6" w16cid:durableId="580263376">
    <w:abstractNumId w:val="3"/>
  </w:num>
  <w:num w:numId="7" w16cid:durableId="655182338">
    <w:abstractNumId w:val="12"/>
  </w:num>
  <w:num w:numId="8" w16cid:durableId="288754085">
    <w:abstractNumId w:val="2"/>
  </w:num>
  <w:num w:numId="9" w16cid:durableId="731585225">
    <w:abstractNumId w:val="10"/>
  </w:num>
  <w:num w:numId="10" w16cid:durableId="680426468">
    <w:abstractNumId w:val="5"/>
  </w:num>
  <w:num w:numId="11" w16cid:durableId="2066106042">
    <w:abstractNumId w:val="8"/>
  </w:num>
  <w:num w:numId="12" w16cid:durableId="1904293060">
    <w:abstractNumId w:val="1"/>
  </w:num>
  <w:num w:numId="13" w16cid:durableId="964509059">
    <w:abstractNumId w:val="7"/>
  </w:num>
  <w:num w:numId="14" w16cid:durableId="7589140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2AC"/>
    <w:rsid w:val="00010B16"/>
    <w:rsid w:val="0001637C"/>
    <w:rsid w:val="00030F85"/>
    <w:rsid w:val="00031B4B"/>
    <w:rsid w:val="00036B06"/>
    <w:rsid w:val="00042195"/>
    <w:rsid w:val="00051E80"/>
    <w:rsid w:val="00071BBC"/>
    <w:rsid w:val="00080E3E"/>
    <w:rsid w:val="000A743F"/>
    <w:rsid w:val="000C6D03"/>
    <w:rsid w:val="000E2191"/>
    <w:rsid w:val="000F25DA"/>
    <w:rsid w:val="000F39BE"/>
    <w:rsid w:val="0010531D"/>
    <w:rsid w:val="00134F5C"/>
    <w:rsid w:val="001405C3"/>
    <w:rsid w:val="0014291B"/>
    <w:rsid w:val="00146142"/>
    <w:rsid w:val="00157F9F"/>
    <w:rsid w:val="00163FB7"/>
    <w:rsid w:val="00164D98"/>
    <w:rsid w:val="00177C9F"/>
    <w:rsid w:val="001D1182"/>
    <w:rsid w:val="001F2E16"/>
    <w:rsid w:val="00202C39"/>
    <w:rsid w:val="00205B0B"/>
    <w:rsid w:val="0023550B"/>
    <w:rsid w:val="00237BCD"/>
    <w:rsid w:val="0027159E"/>
    <w:rsid w:val="002A7DA2"/>
    <w:rsid w:val="002B045F"/>
    <w:rsid w:val="002B203C"/>
    <w:rsid w:val="002B3423"/>
    <w:rsid w:val="002D1DE7"/>
    <w:rsid w:val="002D7F38"/>
    <w:rsid w:val="00333245"/>
    <w:rsid w:val="0034355F"/>
    <w:rsid w:val="00344520"/>
    <w:rsid w:val="00350494"/>
    <w:rsid w:val="003511A3"/>
    <w:rsid w:val="00366960"/>
    <w:rsid w:val="003748D0"/>
    <w:rsid w:val="003A1455"/>
    <w:rsid w:val="003A362E"/>
    <w:rsid w:val="003A7467"/>
    <w:rsid w:val="003C13BC"/>
    <w:rsid w:val="003E0E86"/>
    <w:rsid w:val="003E34D8"/>
    <w:rsid w:val="00403A87"/>
    <w:rsid w:val="004178F3"/>
    <w:rsid w:val="00436E7C"/>
    <w:rsid w:val="0044183A"/>
    <w:rsid w:val="00466E7B"/>
    <w:rsid w:val="00481DC2"/>
    <w:rsid w:val="004874CD"/>
    <w:rsid w:val="0049027F"/>
    <w:rsid w:val="00491BF9"/>
    <w:rsid w:val="004A0A6D"/>
    <w:rsid w:val="004A7C62"/>
    <w:rsid w:val="004B33F6"/>
    <w:rsid w:val="004C2072"/>
    <w:rsid w:val="004D19CB"/>
    <w:rsid w:val="004D1E37"/>
    <w:rsid w:val="004E70E9"/>
    <w:rsid w:val="004E79BF"/>
    <w:rsid w:val="004F15C3"/>
    <w:rsid w:val="0051392E"/>
    <w:rsid w:val="00522D10"/>
    <w:rsid w:val="0052707E"/>
    <w:rsid w:val="005312C5"/>
    <w:rsid w:val="00533B15"/>
    <w:rsid w:val="0054171B"/>
    <w:rsid w:val="0056540E"/>
    <w:rsid w:val="005A1B1B"/>
    <w:rsid w:val="005A6D8B"/>
    <w:rsid w:val="005B356A"/>
    <w:rsid w:val="005E4EC7"/>
    <w:rsid w:val="005F25C8"/>
    <w:rsid w:val="005F2988"/>
    <w:rsid w:val="00621EAA"/>
    <w:rsid w:val="00623822"/>
    <w:rsid w:val="00630821"/>
    <w:rsid w:val="00646E15"/>
    <w:rsid w:val="00656F6E"/>
    <w:rsid w:val="00664C85"/>
    <w:rsid w:val="006808D8"/>
    <w:rsid w:val="00691EFB"/>
    <w:rsid w:val="006A7D3A"/>
    <w:rsid w:val="006B046A"/>
    <w:rsid w:val="006F0318"/>
    <w:rsid w:val="006F3938"/>
    <w:rsid w:val="007076E8"/>
    <w:rsid w:val="00712A38"/>
    <w:rsid w:val="00730F20"/>
    <w:rsid w:val="00754DD7"/>
    <w:rsid w:val="00755D7A"/>
    <w:rsid w:val="00794A18"/>
    <w:rsid w:val="007C2DFA"/>
    <w:rsid w:val="007D2206"/>
    <w:rsid w:val="007E2346"/>
    <w:rsid w:val="007F72AC"/>
    <w:rsid w:val="007F7DF2"/>
    <w:rsid w:val="00803522"/>
    <w:rsid w:val="00810793"/>
    <w:rsid w:val="00813DA6"/>
    <w:rsid w:val="008243DB"/>
    <w:rsid w:val="00846DD9"/>
    <w:rsid w:val="00851BB1"/>
    <w:rsid w:val="00853FF3"/>
    <w:rsid w:val="0085441D"/>
    <w:rsid w:val="0085476E"/>
    <w:rsid w:val="008A5B0D"/>
    <w:rsid w:val="009035A0"/>
    <w:rsid w:val="00917E83"/>
    <w:rsid w:val="00920094"/>
    <w:rsid w:val="009327C9"/>
    <w:rsid w:val="00943AEE"/>
    <w:rsid w:val="00953B2A"/>
    <w:rsid w:val="00954D7E"/>
    <w:rsid w:val="009579CC"/>
    <w:rsid w:val="00964FEE"/>
    <w:rsid w:val="009671A1"/>
    <w:rsid w:val="009946AE"/>
    <w:rsid w:val="009B4502"/>
    <w:rsid w:val="009D1FF3"/>
    <w:rsid w:val="009D5925"/>
    <w:rsid w:val="009F443C"/>
    <w:rsid w:val="00A26D0C"/>
    <w:rsid w:val="00A3111C"/>
    <w:rsid w:val="00A603A8"/>
    <w:rsid w:val="00A63A73"/>
    <w:rsid w:val="00A64086"/>
    <w:rsid w:val="00A72561"/>
    <w:rsid w:val="00A81817"/>
    <w:rsid w:val="00A8420E"/>
    <w:rsid w:val="00A93ECD"/>
    <w:rsid w:val="00AA4F8B"/>
    <w:rsid w:val="00AA5597"/>
    <w:rsid w:val="00AA7BE1"/>
    <w:rsid w:val="00AC5477"/>
    <w:rsid w:val="00AE7BD9"/>
    <w:rsid w:val="00B106CB"/>
    <w:rsid w:val="00B30463"/>
    <w:rsid w:val="00B43A96"/>
    <w:rsid w:val="00B82EB5"/>
    <w:rsid w:val="00B845DA"/>
    <w:rsid w:val="00B92AB8"/>
    <w:rsid w:val="00BC08CB"/>
    <w:rsid w:val="00BC78EE"/>
    <w:rsid w:val="00BE1C81"/>
    <w:rsid w:val="00BE5DDB"/>
    <w:rsid w:val="00BF7634"/>
    <w:rsid w:val="00C14AEA"/>
    <w:rsid w:val="00C21909"/>
    <w:rsid w:val="00C3130C"/>
    <w:rsid w:val="00C31C89"/>
    <w:rsid w:val="00C32768"/>
    <w:rsid w:val="00C50E44"/>
    <w:rsid w:val="00C52065"/>
    <w:rsid w:val="00C72967"/>
    <w:rsid w:val="00C9044B"/>
    <w:rsid w:val="00CB3733"/>
    <w:rsid w:val="00CB7C15"/>
    <w:rsid w:val="00CC2B19"/>
    <w:rsid w:val="00CE7958"/>
    <w:rsid w:val="00CF6EF7"/>
    <w:rsid w:val="00D02002"/>
    <w:rsid w:val="00D041AD"/>
    <w:rsid w:val="00D10BE4"/>
    <w:rsid w:val="00D15572"/>
    <w:rsid w:val="00D21385"/>
    <w:rsid w:val="00D36D87"/>
    <w:rsid w:val="00D5476A"/>
    <w:rsid w:val="00D75E9E"/>
    <w:rsid w:val="00D94D7E"/>
    <w:rsid w:val="00DA1651"/>
    <w:rsid w:val="00DD38C2"/>
    <w:rsid w:val="00DE3DB2"/>
    <w:rsid w:val="00DE78FF"/>
    <w:rsid w:val="00E1712A"/>
    <w:rsid w:val="00E56F16"/>
    <w:rsid w:val="00E60B9E"/>
    <w:rsid w:val="00E67B2C"/>
    <w:rsid w:val="00E967EB"/>
    <w:rsid w:val="00EA3DE6"/>
    <w:rsid w:val="00EB2F12"/>
    <w:rsid w:val="00EC4D00"/>
    <w:rsid w:val="00EC58FF"/>
    <w:rsid w:val="00EC6F58"/>
    <w:rsid w:val="00EF0262"/>
    <w:rsid w:val="00F244AB"/>
    <w:rsid w:val="00F467D1"/>
    <w:rsid w:val="00F54E22"/>
    <w:rsid w:val="00F8563A"/>
    <w:rsid w:val="00F85893"/>
    <w:rsid w:val="00FA2E96"/>
    <w:rsid w:val="00FA373D"/>
    <w:rsid w:val="00FC27D5"/>
    <w:rsid w:val="00FC67F1"/>
    <w:rsid w:val="00FD1E50"/>
    <w:rsid w:val="137F590E"/>
    <w:rsid w:val="1B0A0D3B"/>
    <w:rsid w:val="430575C2"/>
    <w:rsid w:val="489493AC"/>
    <w:rsid w:val="4DA232E5"/>
    <w:rsid w:val="64D00331"/>
    <w:rsid w:val="665F397C"/>
    <w:rsid w:val="78439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A1A74"/>
  <w15:chartTrackingRefBased/>
  <w15:docId w15:val="{A341C2FA-2FAA-4960-B4DD-653086AB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DDB"/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F7DF2"/>
    <w:pPr>
      <w:keepNext/>
      <w:keepLines/>
      <w:spacing w:after="8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7F7DF2"/>
    <w:pPr>
      <w:keepNext/>
      <w:keepLines/>
      <w:spacing w:before="120" w:after="120" w:line="192" w:lineRule="auto"/>
      <w:outlineLvl w:val="1"/>
    </w:pPr>
    <w:rPr>
      <w:rFonts w:asciiTheme="majorHAnsi" w:eastAsiaTheme="majorEastAsia" w:hAnsiTheme="majorHAnsi" w:cs="Times New Roman (Headings CS)"/>
      <w:caps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qFormat/>
    <w:rsid w:val="007F7DF2"/>
    <w:pPr>
      <w:keepNext/>
      <w:keepLines/>
      <w:spacing w:after="400"/>
      <w:outlineLvl w:val="2"/>
    </w:pPr>
    <w:rPr>
      <w:rFonts w:asciiTheme="majorHAnsi" w:eastAsiaTheme="majorEastAsia" w:hAnsiTheme="majorHAnsi" w:cs="Times New Roman (Headings CS)"/>
      <w:caps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4B5F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04B5F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DF2"/>
    <w:rPr>
      <w:rFonts w:asciiTheme="majorHAnsi" w:eastAsiaTheme="majorEastAsia" w:hAnsiTheme="majorHAnsi" w:cs="Times New Roman (Headings CS)"/>
      <w:b/>
      <w:caps/>
      <w:color w:val="000000" w:themeColor="text1"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E5DDB"/>
    <w:rPr>
      <w:rFonts w:asciiTheme="majorHAnsi" w:eastAsiaTheme="majorEastAsia" w:hAnsiTheme="majorHAnsi" w:cs="Times New Roman (Headings CS)"/>
      <w:caps/>
      <w:color w:val="000000" w:themeColor="text1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E5DDB"/>
    <w:rPr>
      <w:rFonts w:asciiTheme="majorHAnsi" w:eastAsiaTheme="majorEastAsia" w:hAnsiTheme="majorHAnsi" w:cs="Times New Roman (Headings CS)"/>
      <w:caps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E5DDB"/>
    <w:rPr>
      <w:rFonts w:eastAsiaTheme="majorEastAsia" w:cstheme="majorBidi"/>
      <w:i/>
      <w:iCs/>
      <w:color w:val="004B5F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DDB"/>
    <w:rPr>
      <w:rFonts w:eastAsiaTheme="majorEastAsia" w:cstheme="majorBidi"/>
      <w:color w:val="004B5F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DDB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DDB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DDB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DDB"/>
    <w:rPr>
      <w:rFonts w:eastAsiaTheme="majorEastAsia" w:cstheme="majorBidi"/>
      <w:color w:val="272727" w:themeColor="text1" w:themeTint="D8"/>
      <w:sz w:val="22"/>
    </w:rPr>
  </w:style>
  <w:style w:type="character" w:customStyle="1" w:styleId="TtuloCar">
    <w:name w:val="Título Car"/>
    <w:basedOn w:val="Fuentedeprrafopredeter"/>
    <w:link w:val="Ttulo"/>
    <w:uiPriority w:val="10"/>
    <w:rsid w:val="00917E83"/>
    <w:rPr>
      <w:rFonts w:asciiTheme="majorHAnsi" w:eastAsiaTheme="majorEastAsia" w:hAnsiTheme="majorHAnsi" w:cs="Times New Roman (Headings CS)"/>
      <w:smallCaps/>
      <w:kern w:val="28"/>
      <w:sz w:val="120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rsid w:val="00917E83"/>
    <w:pPr>
      <w:spacing w:after="200" w:line="216" w:lineRule="auto"/>
      <w:contextualSpacing/>
    </w:pPr>
    <w:rPr>
      <w:rFonts w:asciiTheme="majorHAnsi" w:eastAsiaTheme="majorEastAsia" w:hAnsiTheme="majorHAnsi" w:cs="Times New Roman (Headings CS)"/>
      <w:smallCaps/>
      <w:kern w:val="28"/>
      <w:sz w:val="120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7F7DF2"/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36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DF2"/>
    <w:pPr>
      <w:numPr>
        <w:ilvl w:val="1"/>
      </w:numPr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36"/>
      <w:szCs w:val="28"/>
    </w:rPr>
  </w:style>
  <w:style w:type="character" w:styleId="nfasisintenso">
    <w:name w:val="Intense Emphasis"/>
    <w:basedOn w:val="Fuentedeprrafopredeter"/>
    <w:uiPriority w:val="21"/>
    <w:semiHidden/>
    <w:qFormat/>
    <w:rPr>
      <w:i/>
      <w:iCs/>
      <w:color w:val="004B5F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BE5DDB"/>
    <w:rPr>
      <w:i/>
      <w:iCs/>
      <w:color w:val="404040" w:themeColor="text1" w:themeTint="BF"/>
      <w:sz w:val="22"/>
    </w:rPr>
  </w:style>
  <w:style w:type="paragraph" w:styleId="Cita">
    <w:name w:val="Quote"/>
    <w:basedOn w:val="Normal"/>
    <w:next w:val="Normal"/>
    <w:link w:val="CitaC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BE5DDB"/>
    <w:rPr>
      <w:i/>
      <w:iCs/>
      <w:color w:val="004B5F" w:themeColor="accent1" w:themeShade="BF"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pPr>
      <w:pBdr>
        <w:top w:val="single" w:sz="4" w:space="10" w:color="004B5F" w:themeColor="accent1" w:themeShade="BF"/>
        <w:bottom w:val="single" w:sz="4" w:space="10" w:color="004B5F" w:themeColor="accent1" w:themeShade="BF"/>
      </w:pBdr>
      <w:spacing w:before="360" w:after="360"/>
      <w:ind w:left="864" w:right="864"/>
      <w:jc w:val="center"/>
    </w:pPr>
    <w:rPr>
      <w:i/>
      <w:iCs/>
      <w:color w:val="004B5F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Pr>
      <w:b/>
      <w:bCs/>
      <w:smallCaps/>
      <w:color w:val="004B5F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semiHidden/>
    <w:rsid w:val="00C31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E5DDB"/>
    <w:rPr>
      <w:sz w:val="22"/>
    </w:rPr>
  </w:style>
  <w:style w:type="paragraph" w:styleId="Encabezado">
    <w:name w:val="header"/>
    <w:basedOn w:val="Normal"/>
    <w:link w:val="EncabezadoCar"/>
    <w:uiPriority w:val="99"/>
    <w:semiHidden/>
    <w:rsid w:val="00B82E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E5DDB"/>
    <w:rPr>
      <w:sz w:val="22"/>
    </w:rPr>
  </w:style>
  <w:style w:type="paragraph" w:styleId="Prrafodelista">
    <w:name w:val="List Paragraph"/>
    <w:basedOn w:val="Normal"/>
    <w:uiPriority w:val="34"/>
    <w:qFormat/>
    <w:rsid w:val="004874CD"/>
    <w:pPr>
      <w:numPr>
        <w:numId w:val="10"/>
      </w:numPr>
      <w:contextualSpacing/>
    </w:pPr>
  </w:style>
  <w:style w:type="table" w:styleId="Tablaconcuadrcula">
    <w:name w:val="Table Grid"/>
    <w:basedOn w:val="Tablanormal"/>
    <w:uiPriority w:val="39"/>
    <w:rsid w:val="00BC0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sinessName">
    <w:name w:val="Business Name"/>
    <w:basedOn w:val="Normal"/>
    <w:qFormat/>
    <w:rsid w:val="004D19CB"/>
    <w:pPr>
      <w:spacing w:after="0" w:line="240" w:lineRule="auto"/>
      <w:ind w:left="432" w:hanging="432"/>
    </w:pPr>
    <w:rPr>
      <w:rFonts w:ascii="Oswald" w:hAnsi="Oswald" w:cs="Arial (Body CS)"/>
      <w:caps/>
      <w:noProof/>
      <w:sz w:val="32"/>
      <w:szCs w:val="32"/>
    </w:rPr>
  </w:style>
  <w:style w:type="paragraph" w:customStyle="1" w:styleId="Paragraph1">
    <w:name w:val="Paragraph 1"/>
    <w:basedOn w:val="Normal"/>
    <w:semiHidden/>
    <w:qFormat/>
    <w:rsid w:val="007F7DF2"/>
    <w:pPr>
      <w:spacing w:after="800"/>
    </w:pPr>
    <w:rPr>
      <w:rFonts w:asciiTheme="majorHAnsi" w:hAnsiTheme="majorHAnsi"/>
    </w:rPr>
  </w:style>
  <w:style w:type="numbering" w:customStyle="1" w:styleId="CurrentList1">
    <w:name w:val="Current List1"/>
    <w:uiPriority w:val="99"/>
    <w:rsid w:val="004874CD"/>
    <w:pPr>
      <w:numPr>
        <w:numId w:val="11"/>
      </w:numPr>
    </w:pPr>
  </w:style>
  <w:style w:type="paragraph" w:customStyle="1" w:styleId="LeadershipName">
    <w:name w:val="Leadership Name"/>
    <w:basedOn w:val="Normal"/>
    <w:qFormat/>
    <w:rsid w:val="004F15C3"/>
    <w:pPr>
      <w:spacing w:before="200" w:after="0" w:line="240" w:lineRule="auto"/>
    </w:pPr>
    <w:rPr>
      <w:rFonts w:ascii="Bebas Neue" w:hAnsi="Bebas Neue" w:cs="Arial (Body CS)"/>
      <w:color w:val="0D0E12" w:themeColor="background2" w:themeShade="40"/>
      <w:sz w:val="36"/>
    </w:rPr>
  </w:style>
  <w:style w:type="paragraph" w:customStyle="1" w:styleId="ContactInfo">
    <w:name w:val="Contact Info"/>
    <w:basedOn w:val="Normal"/>
    <w:qFormat/>
    <w:rsid w:val="004D19CB"/>
    <w:pPr>
      <w:spacing w:after="0"/>
    </w:pPr>
    <w:rPr>
      <w:color w:val="000000" w:themeColor="text1"/>
    </w:rPr>
  </w:style>
  <w:style w:type="character" w:styleId="Hipervnculo">
    <w:name w:val="Hyperlink"/>
    <w:basedOn w:val="Fuentedeprrafopredeter"/>
    <w:uiPriority w:val="99"/>
    <w:unhideWhenUsed/>
    <w:rsid w:val="00A311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111C"/>
    <w:rPr>
      <w:color w:val="605E5C"/>
      <w:shd w:val="clear" w:color="auto" w:fill="E1DFDD"/>
    </w:rPr>
  </w:style>
  <w:style w:type="paragraph" w:customStyle="1" w:styleId="Spacing">
    <w:name w:val="Spacing"/>
    <w:basedOn w:val="Normal"/>
    <w:qFormat/>
    <w:rsid w:val="000F25DA"/>
    <w:pPr>
      <w:spacing w:after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ddea.es/uddea/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topa\AppData\Local\Microsoft\Office\16.0\DTS\en-GB%7b644D8948-A9C2-4324-B6B1-95420BCC730B%7d\%7bF4B877F8-C569-421F-8415-56150E562AE4%7dfc98732b-ad82-497e-901f-e5338ec2f4b8-TF9e6195e9-3247-4101-999c-a6d4a39bdd7d_win32.dotx" TargetMode="External"/></Relationships>
</file>

<file path=word/theme/theme1.xml><?xml version="1.0" encoding="utf-8"?>
<a:theme xmlns:a="http://schemas.openxmlformats.org/drawingml/2006/main" name="Office Theme">
  <a:themeElements>
    <a:clrScheme name="Phoebe 3">
      <a:dk1>
        <a:srgbClr val="000000"/>
      </a:dk1>
      <a:lt1>
        <a:srgbClr val="FFFFFF"/>
      </a:lt1>
      <a:dk2>
        <a:srgbClr val="F7F2EE"/>
      </a:dk2>
      <a:lt2>
        <a:srgbClr val="343C4B"/>
      </a:lt2>
      <a:accent1>
        <a:srgbClr val="006580"/>
      </a:accent1>
      <a:accent2>
        <a:srgbClr val="003F80"/>
      </a:accent2>
      <a:accent3>
        <a:srgbClr val="3C0080"/>
      </a:accent3>
      <a:accent4>
        <a:srgbClr val="670080"/>
      </a:accent4>
      <a:accent5>
        <a:srgbClr val="80005E"/>
      </a:accent5>
      <a:accent6>
        <a:srgbClr val="801600"/>
      </a:accent6>
      <a:hlink>
        <a:srgbClr val="467886"/>
      </a:hlink>
      <a:folHlink>
        <a:srgbClr val="96607D"/>
      </a:folHlink>
    </a:clrScheme>
    <a:fontScheme name="Custom 37">
      <a:majorFont>
        <a:latin typeface="Neue Haas Grotesk Text Pro"/>
        <a:ea typeface=""/>
        <a:cs typeface=""/>
      </a:majorFont>
      <a:minorFont>
        <a:latin typeface="Neue Haas Grotesk Tex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44C687-F28D-4BA7-8533-1B94E8289D1C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2E49A17-FAC5-46C8-B2A3-2DE08F784C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74622E-1997-4A56-A1FA-D599993B716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{F4B877F8-C569-421F-8415-56150E562AE4}fc98732b-ad82-497e-901f-e5338ec2f4b8-TF9e6195e9-3247-4101-999c-a6d4a39bdd7d_win32</Template>
  <TotalTime>263</TotalTime>
  <Pages>6</Pages>
  <Words>1049</Words>
  <Characters>5985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Palacios Valero</dc:creator>
  <cp:keywords/>
  <dc:description/>
  <cp:lastModifiedBy>Mateo Palacios Valero</cp:lastModifiedBy>
  <cp:revision>122</cp:revision>
  <cp:lastPrinted>2026-10-07T10:01:00Z</cp:lastPrinted>
  <dcterms:created xsi:type="dcterms:W3CDTF">2026-10-07T09:12:00Z</dcterms:created>
  <dcterms:modified xsi:type="dcterms:W3CDTF">2026-10-09T16:51:00Z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